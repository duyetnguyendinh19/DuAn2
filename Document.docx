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8FCD98" w14:textId="771FC0CF" w:rsidR="0037111F" w:rsidRPr="00F84C46" w:rsidRDefault="00DE003C">
      <w:pPr>
        <w:ind w:left="0"/>
        <w:jc w:val="center"/>
        <w:rPr>
          <w:szCs w:val="24"/>
        </w:rPr>
      </w:pPr>
      <w:r>
        <w:rPr>
          <w:noProof/>
        </w:rPr>
        <w:drawing>
          <wp:inline distT="0" distB="0" distL="0" distR="0" wp14:anchorId="51C5F702" wp14:editId="1C47FA18">
            <wp:extent cx="4876800" cy="1850295"/>
            <wp:effectExtent l="0" t="0" r="0" b="0"/>
            <wp:docPr id="2" name="Picture 2" descr="Image result for fpt polytechni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pt polytechnic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0328" cy="1859222"/>
                    </a:xfrm>
                    <a:prstGeom prst="rect">
                      <a:avLst/>
                    </a:prstGeom>
                    <a:noFill/>
                    <a:ln>
                      <a:noFill/>
                    </a:ln>
                  </pic:spPr>
                </pic:pic>
              </a:graphicData>
            </a:graphic>
          </wp:inline>
        </w:drawing>
      </w:r>
    </w:p>
    <w:p w14:paraId="04CEFFD6" w14:textId="77777777" w:rsidR="0037111F" w:rsidRPr="00F84C46" w:rsidRDefault="0037111F">
      <w:pPr>
        <w:pStyle w:val="NormalTB"/>
        <w:rPr>
          <w:rFonts w:ascii="Times New Roman" w:hAnsi="Times New Roman"/>
          <w:sz w:val="24"/>
          <w:szCs w:val="24"/>
        </w:rPr>
      </w:pPr>
    </w:p>
    <w:p w14:paraId="14397064" w14:textId="77777777" w:rsidR="0037111F" w:rsidRPr="00F84C46" w:rsidRDefault="0037111F">
      <w:pPr>
        <w:ind w:left="0"/>
        <w:jc w:val="center"/>
        <w:rPr>
          <w:szCs w:val="24"/>
        </w:rPr>
      </w:pPr>
    </w:p>
    <w:p w14:paraId="7A995B6A" w14:textId="77777777" w:rsidR="0037111F" w:rsidRPr="00F84C46" w:rsidRDefault="00B601C6" w:rsidP="00B601C6">
      <w:pPr>
        <w:tabs>
          <w:tab w:val="left" w:pos="6698"/>
        </w:tabs>
        <w:ind w:left="0"/>
        <w:rPr>
          <w:szCs w:val="24"/>
        </w:rPr>
      </w:pPr>
      <w:r w:rsidRPr="00F84C46">
        <w:rPr>
          <w:szCs w:val="24"/>
        </w:rPr>
        <w:tab/>
      </w:r>
    </w:p>
    <w:p w14:paraId="6854DD15" w14:textId="01D0C485" w:rsidR="0037111F" w:rsidRPr="00F84C46" w:rsidRDefault="00C73615">
      <w:pPr>
        <w:spacing w:after="120" w:line="312" w:lineRule="auto"/>
        <w:ind w:left="0"/>
        <w:jc w:val="center"/>
        <w:rPr>
          <w:b/>
          <w:sz w:val="32"/>
          <w:szCs w:val="24"/>
        </w:rPr>
      </w:pPr>
      <w:r w:rsidRPr="00F84C46">
        <w:rPr>
          <w:b/>
          <w:sz w:val="32"/>
          <w:szCs w:val="24"/>
        </w:rPr>
        <w:t>&lt;</w:t>
      </w:r>
      <w:r w:rsidR="00DE003C">
        <w:rPr>
          <w:b/>
          <w:sz w:val="32"/>
          <w:szCs w:val="24"/>
        </w:rPr>
        <w:t>Website bán điện thoại</w:t>
      </w:r>
      <w:r w:rsidRPr="00F84C46">
        <w:rPr>
          <w:b/>
          <w:sz w:val="32"/>
          <w:szCs w:val="24"/>
        </w:rPr>
        <w:t xml:space="preserve"> </w:t>
      </w:r>
      <w:r w:rsidR="000541B2">
        <w:rPr>
          <w:b/>
          <w:sz w:val="32"/>
          <w:szCs w:val="24"/>
        </w:rPr>
        <w:t>- QLNS</w:t>
      </w:r>
      <w:r w:rsidR="0037111F" w:rsidRPr="00F84C46">
        <w:rPr>
          <w:b/>
          <w:sz w:val="32"/>
          <w:szCs w:val="24"/>
        </w:rPr>
        <w:t>&gt;</w:t>
      </w:r>
    </w:p>
    <w:p w14:paraId="1AB2707B" w14:textId="6C9F5991" w:rsidR="00A00E83" w:rsidRPr="00F84C46" w:rsidRDefault="0037111F" w:rsidP="00A00E83">
      <w:pPr>
        <w:spacing w:before="60" w:after="60"/>
        <w:ind w:left="0"/>
        <w:jc w:val="center"/>
        <w:rPr>
          <w:b/>
          <w:bCs/>
          <w:sz w:val="40"/>
          <w:szCs w:val="40"/>
        </w:rPr>
      </w:pPr>
      <w:r w:rsidRPr="00F84C46">
        <w:rPr>
          <w:b/>
          <w:bCs/>
          <w:sz w:val="40"/>
          <w:szCs w:val="40"/>
        </w:rPr>
        <w:t xml:space="preserve">TÀI LIỆU </w:t>
      </w:r>
      <w:r w:rsidR="007E71D2">
        <w:rPr>
          <w:b/>
          <w:bCs/>
          <w:sz w:val="40"/>
          <w:szCs w:val="40"/>
        </w:rPr>
        <w:t>ĐẶC TẢ</w:t>
      </w:r>
      <w:r w:rsidR="00A00E83" w:rsidRPr="00F84C46">
        <w:rPr>
          <w:b/>
          <w:bCs/>
          <w:sz w:val="40"/>
          <w:szCs w:val="40"/>
        </w:rPr>
        <w:t xml:space="preserve"> YÊU CẦU </w:t>
      </w:r>
    </w:p>
    <w:p w14:paraId="4A91F035" w14:textId="77777777" w:rsidR="0037111F" w:rsidRPr="00F84C46" w:rsidRDefault="00A00E83" w:rsidP="00A00E83">
      <w:pPr>
        <w:spacing w:before="60" w:after="60"/>
        <w:ind w:left="0"/>
        <w:jc w:val="center"/>
        <w:rPr>
          <w:b/>
          <w:bCs/>
          <w:sz w:val="40"/>
          <w:szCs w:val="40"/>
        </w:rPr>
      </w:pPr>
      <w:r w:rsidRPr="00F84C46">
        <w:rPr>
          <w:b/>
          <w:bCs/>
          <w:sz w:val="40"/>
          <w:szCs w:val="40"/>
        </w:rPr>
        <w:t>NGƯỜI SỬ DỤNG</w:t>
      </w:r>
    </w:p>
    <w:p w14:paraId="5BB8ECB5" w14:textId="77777777" w:rsidR="00354CF2" w:rsidRPr="00F84C46" w:rsidRDefault="00354CF2" w:rsidP="006B54BB">
      <w:pPr>
        <w:ind w:left="1440"/>
        <w:rPr>
          <w:b/>
          <w:szCs w:val="24"/>
        </w:rPr>
      </w:pPr>
    </w:p>
    <w:p w14:paraId="605DB238" w14:textId="77777777" w:rsidR="002E6929" w:rsidRPr="00F84C46" w:rsidRDefault="002E6929" w:rsidP="006B54BB">
      <w:pPr>
        <w:ind w:left="1440"/>
        <w:rPr>
          <w:b/>
          <w:szCs w:val="24"/>
        </w:rPr>
      </w:pPr>
    </w:p>
    <w:p w14:paraId="058AFFB7" w14:textId="77777777" w:rsidR="002E6929" w:rsidRPr="00F84C46" w:rsidRDefault="002E6929" w:rsidP="006B54BB">
      <w:pPr>
        <w:ind w:left="1440"/>
        <w:rPr>
          <w:b/>
          <w:szCs w:val="24"/>
        </w:rPr>
      </w:pPr>
    </w:p>
    <w:p w14:paraId="4080BC23" w14:textId="10521954" w:rsidR="00354CF2" w:rsidRPr="00F84C46" w:rsidRDefault="00354CF2" w:rsidP="00354CF2">
      <w:pPr>
        <w:widowControl/>
        <w:spacing w:before="0"/>
        <w:ind w:left="0"/>
        <w:jc w:val="center"/>
        <w:rPr>
          <w:b/>
          <w:snapToGrid/>
          <w:szCs w:val="24"/>
          <w:lang w:val="en-AU"/>
        </w:rPr>
      </w:pPr>
      <w:r w:rsidRPr="00F84C46">
        <w:rPr>
          <w:b/>
          <w:snapToGrid/>
          <w:szCs w:val="24"/>
          <w:lang w:val="en-AU"/>
        </w:rPr>
        <w:t xml:space="preserve">Mã hiệu dự án:  </w:t>
      </w:r>
      <w:r w:rsidR="007E71D2">
        <w:rPr>
          <w:b/>
          <w:snapToGrid/>
          <w:szCs w:val="24"/>
          <w:lang w:val="en-AU"/>
        </w:rPr>
        <w:t>&lt;</w:t>
      </w:r>
      <w:r w:rsidR="00DE003C">
        <w:rPr>
          <w:b/>
          <w:snapToGrid/>
          <w:szCs w:val="24"/>
          <w:lang w:val="en-AU"/>
        </w:rPr>
        <w:t xml:space="preserve"> </w:t>
      </w:r>
      <w:r w:rsidR="007E71D2">
        <w:rPr>
          <w:b/>
          <w:snapToGrid/>
          <w:szCs w:val="24"/>
          <w:lang w:val="en-AU"/>
        </w:rPr>
        <w:t>&gt;</w:t>
      </w:r>
    </w:p>
    <w:p w14:paraId="25BE6E72" w14:textId="38A25E3E" w:rsidR="00354CF2" w:rsidRPr="00F84C46" w:rsidRDefault="00354CF2" w:rsidP="00354CF2">
      <w:pPr>
        <w:widowControl/>
        <w:spacing w:before="0"/>
        <w:ind w:left="0"/>
        <w:jc w:val="center"/>
        <w:rPr>
          <w:b/>
          <w:snapToGrid/>
          <w:szCs w:val="24"/>
          <w:lang w:val="en-AU"/>
        </w:rPr>
      </w:pPr>
      <w:r w:rsidRPr="00F84C46">
        <w:rPr>
          <w:b/>
          <w:snapToGrid/>
          <w:szCs w:val="24"/>
          <w:lang w:val="en-AU"/>
        </w:rPr>
        <w:t xml:space="preserve">Mã hiệu tài liệu: </w:t>
      </w:r>
      <w:r w:rsidR="007E71D2">
        <w:rPr>
          <w:b/>
          <w:snapToGrid/>
          <w:szCs w:val="24"/>
          <w:lang w:val="en-AU"/>
        </w:rPr>
        <w:t>&lt;</w:t>
      </w:r>
      <w:r w:rsidR="00DE003C">
        <w:rPr>
          <w:b/>
          <w:snapToGrid/>
          <w:szCs w:val="24"/>
          <w:lang w:val="en-AU"/>
        </w:rPr>
        <w:t xml:space="preserve"> </w:t>
      </w:r>
      <w:r w:rsidR="007E71D2">
        <w:rPr>
          <w:b/>
          <w:snapToGrid/>
          <w:szCs w:val="24"/>
          <w:lang w:val="en-AU"/>
        </w:rPr>
        <w:t>&gt;</w:t>
      </w:r>
    </w:p>
    <w:p w14:paraId="159FDC31" w14:textId="77777777" w:rsidR="0037111F" w:rsidRPr="00F84C46" w:rsidRDefault="0037111F">
      <w:pPr>
        <w:ind w:left="0"/>
        <w:jc w:val="center"/>
        <w:rPr>
          <w:b/>
          <w:szCs w:val="24"/>
        </w:rPr>
      </w:pPr>
    </w:p>
    <w:p w14:paraId="30CEEFEF" w14:textId="77777777" w:rsidR="0037111F" w:rsidRPr="00F84C46" w:rsidRDefault="0037111F">
      <w:pPr>
        <w:ind w:left="0"/>
        <w:jc w:val="center"/>
        <w:rPr>
          <w:b/>
          <w:szCs w:val="24"/>
        </w:rPr>
      </w:pPr>
    </w:p>
    <w:p w14:paraId="0DD77D24" w14:textId="77777777" w:rsidR="0037111F" w:rsidRPr="00F84C46" w:rsidRDefault="0037111F">
      <w:pPr>
        <w:ind w:left="0"/>
        <w:jc w:val="center"/>
        <w:rPr>
          <w:b/>
          <w:szCs w:val="24"/>
        </w:rPr>
      </w:pPr>
    </w:p>
    <w:p w14:paraId="1EE89556" w14:textId="77777777" w:rsidR="0037111F" w:rsidRPr="00F84C46" w:rsidRDefault="0037111F">
      <w:pPr>
        <w:ind w:left="0"/>
        <w:jc w:val="center"/>
        <w:rPr>
          <w:b/>
          <w:szCs w:val="24"/>
        </w:rPr>
      </w:pPr>
    </w:p>
    <w:p w14:paraId="5BB5D41D" w14:textId="77777777" w:rsidR="0037111F" w:rsidRPr="00F84C46" w:rsidRDefault="0037111F">
      <w:pPr>
        <w:ind w:left="0"/>
        <w:jc w:val="center"/>
        <w:rPr>
          <w:b/>
          <w:szCs w:val="24"/>
        </w:rPr>
      </w:pPr>
    </w:p>
    <w:p w14:paraId="69974E80" w14:textId="77777777" w:rsidR="0037111F" w:rsidRPr="00F84C46" w:rsidRDefault="0037111F">
      <w:pPr>
        <w:ind w:left="0"/>
        <w:jc w:val="center"/>
        <w:rPr>
          <w:b/>
          <w:szCs w:val="24"/>
        </w:rPr>
      </w:pPr>
    </w:p>
    <w:p w14:paraId="6CAB68E7" w14:textId="77777777" w:rsidR="0037111F" w:rsidRPr="00F84C46" w:rsidRDefault="0037111F">
      <w:pPr>
        <w:ind w:left="0"/>
        <w:jc w:val="center"/>
        <w:rPr>
          <w:b/>
          <w:szCs w:val="24"/>
        </w:rPr>
      </w:pPr>
    </w:p>
    <w:p w14:paraId="06E44F0C" w14:textId="34348566" w:rsidR="00963936" w:rsidRPr="00F84C46" w:rsidRDefault="00C73615" w:rsidP="0022310D">
      <w:pPr>
        <w:widowControl/>
        <w:spacing w:before="0"/>
        <w:ind w:left="0"/>
        <w:jc w:val="center"/>
        <w:rPr>
          <w:bCs/>
          <w:snapToGrid/>
          <w:sz w:val="28"/>
          <w:szCs w:val="32"/>
          <w:lang w:val="en-AU"/>
        </w:rPr>
      </w:pPr>
      <w:r w:rsidRPr="00F84C46">
        <w:rPr>
          <w:b/>
          <w:snapToGrid/>
          <w:szCs w:val="24"/>
          <w:lang w:val="en-AU"/>
        </w:rPr>
        <w:t>&lt;Hà Nội</w:t>
      </w:r>
      <w:r w:rsidR="00BA331E" w:rsidRPr="00F84C46">
        <w:rPr>
          <w:b/>
          <w:snapToGrid/>
          <w:szCs w:val="24"/>
          <w:lang w:val="en-AU"/>
        </w:rPr>
        <w:t xml:space="preserve">, </w:t>
      </w:r>
      <w:r w:rsidRPr="00F84C46">
        <w:rPr>
          <w:b/>
          <w:snapToGrid/>
          <w:szCs w:val="24"/>
          <w:lang w:val="en-AU"/>
        </w:rPr>
        <w:t>201</w:t>
      </w:r>
      <w:r w:rsidR="00DE003C">
        <w:rPr>
          <w:b/>
          <w:snapToGrid/>
          <w:szCs w:val="24"/>
          <w:lang w:val="en-AU"/>
        </w:rPr>
        <w:t>9</w:t>
      </w:r>
      <w:r w:rsidR="00BA331E" w:rsidRPr="00F84C46">
        <w:rPr>
          <w:b/>
          <w:snapToGrid/>
          <w:szCs w:val="24"/>
          <w:lang w:val="en-AU"/>
        </w:rPr>
        <w:t>&gt;</w:t>
      </w:r>
      <w:r w:rsidR="0037111F" w:rsidRPr="00F84C46">
        <w:rPr>
          <w:b/>
          <w:szCs w:val="24"/>
        </w:rPr>
        <w:br w:type="page"/>
      </w:r>
      <w:r w:rsidR="00963936" w:rsidRPr="00F84C46">
        <w:rPr>
          <w:b/>
          <w:bCs/>
          <w:snapToGrid/>
          <w:sz w:val="28"/>
          <w:szCs w:val="32"/>
          <w:lang w:val="en-AU"/>
        </w:rPr>
        <w:lastRenderedPageBreak/>
        <w:t>BẢNG GHI NHẬN THAY ĐỔI</w:t>
      </w:r>
    </w:p>
    <w:p w14:paraId="7FB92CD6" w14:textId="77777777" w:rsidR="00963936" w:rsidRPr="00F84C46" w:rsidRDefault="00963936" w:rsidP="00963936">
      <w:pPr>
        <w:widowControl/>
        <w:ind w:left="0" w:hanging="360"/>
        <w:rPr>
          <w:b/>
          <w:snapToGrid/>
          <w:szCs w:val="28"/>
          <w:lang w:val="en-AU"/>
        </w:rPr>
      </w:pPr>
    </w:p>
    <w:p w14:paraId="7DFA17C2" w14:textId="77777777" w:rsidR="00963936" w:rsidRPr="00F84C46" w:rsidRDefault="00963936" w:rsidP="00963936">
      <w:pPr>
        <w:widowControl/>
        <w:spacing w:before="0"/>
        <w:ind w:left="0" w:firstLine="720"/>
        <w:rPr>
          <w:snapToGrid/>
          <w:szCs w:val="28"/>
          <w:lang w:val="en-AU"/>
        </w:rPr>
      </w:pPr>
      <w:r w:rsidRPr="00F84C46">
        <w:rPr>
          <w:snapToGrid/>
          <w:szCs w:val="28"/>
          <w:lang w:val="en-AU"/>
        </w:rPr>
        <w:t>*A – Tạo mới, M – Sửa đổi, D – Xóa bỏ</w:t>
      </w:r>
    </w:p>
    <w:tbl>
      <w:tblPr>
        <w:tblW w:w="9356"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080"/>
        <w:gridCol w:w="1080"/>
        <w:gridCol w:w="720"/>
        <w:gridCol w:w="1440"/>
        <w:gridCol w:w="900"/>
        <w:gridCol w:w="2700"/>
        <w:gridCol w:w="1436"/>
      </w:tblGrid>
      <w:tr w:rsidR="00963936" w:rsidRPr="00F84C46" w14:paraId="1C1A9433" w14:textId="77777777" w:rsidTr="00CC6F22">
        <w:tc>
          <w:tcPr>
            <w:tcW w:w="1080" w:type="dxa"/>
            <w:shd w:val="clear" w:color="auto" w:fill="C0C0C0"/>
          </w:tcPr>
          <w:p w14:paraId="7E6E5DCA" w14:textId="77777777" w:rsidR="00963936" w:rsidRPr="00F84C46" w:rsidRDefault="00963936" w:rsidP="00963936">
            <w:pPr>
              <w:spacing w:before="60" w:after="60"/>
              <w:ind w:left="0"/>
              <w:jc w:val="center"/>
              <w:rPr>
                <w:b/>
                <w:snapToGrid/>
                <w:szCs w:val="24"/>
              </w:rPr>
            </w:pPr>
            <w:r w:rsidRPr="00F84C46">
              <w:rPr>
                <w:b/>
                <w:snapToGrid/>
                <w:szCs w:val="24"/>
              </w:rPr>
              <w:t>Ngày</w:t>
            </w:r>
          </w:p>
          <w:p w14:paraId="6B11195F" w14:textId="77777777" w:rsidR="00963936" w:rsidRPr="00F84C46" w:rsidRDefault="00963936" w:rsidP="00963936">
            <w:pPr>
              <w:spacing w:before="60" w:after="60"/>
              <w:ind w:left="0"/>
              <w:jc w:val="center"/>
              <w:rPr>
                <w:b/>
                <w:snapToGrid/>
                <w:szCs w:val="24"/>
              </w:rPr>
            </w:pPr>
            <w:r w:rsidRPr="00F84C46">
              <w:rPr>
                <w:b/>
                <w:snapToGrid/>
                <w:szCs w:val="24"/>
              </w:rPr>
              <w:t>thay đổi</w:t>
            </w:r>
          </w:p>
        </w:tc>
        <w:tc>
          <w:tcPr>
            <w:tcW w:w="1080" w:type="dxa"/>
            <w:shd w:val="clear" w:color="auto" w:fill="C0C0C0"/>
          </w:tcPr>
          <w:p w14:paraId="0A074F9F" w14:textId="77777777" w:rsidR="00963936" w:rsidRPr="00F84C46" w:rsidRDefault="00963936" w:rsidP="00963936">
            <w:pPr>
              <w:spacing w:before="60" w:after="60"/>
              <w:ind w:left="0"/>
              <w:jc w:val="center"/>
              <w:rPr>
                <w:b/>
                <w:szCs w:val="24"/>
              </w:rPr>
            </w:pPr>
            <w:r w:rsidRPr="00F84C46">
              <w:rPr>
                <w:b/>
                <w:szCs w:val="24"/>
              </w:rPr>
              <w:t>Vị trí</w:t>
            </w:r>
          </w:p>
          <w:p w14:paraId="55862ED9" w14:textId="77777777" w:rsidR="00963936" w:rsidRPr="00F84C46" w:rsidRDefault="00963936" w:rsidP="00963936">
            <w:pPr>
              <w:spacing w:before="60" w:after="60"/>
              <w:ind w:left="0"/>
              <w:jc w:val="center"/>
              <w:rPr>
                <w:b/>
                <w:szCs w:val="24"/>
              </w:rPr>
            </w:pPr>
            <w:r w:rsidRPr="00F84C46">
              <w:rPr>
                <w:b/>
                <w:szCs w:val="24"/>
              </w:rPr>
              <w:t>thay đổi</w:t>
            </w:r>
          </w:p>
        </w:tc>
        <w:tc>
          <w:tcPr>
            <w:tcW w:w="720" w:type="dxa"/>
            <w:shd w:val="clear" w:color="auto" w:fill="C0C0C0"/>
          </w:tcPr>
          <w:p w14:paraId="17C01B7E" w14:textId="77777777" w:rsidR="00963936" w:rsidRPr="00F84C46" w:rsidRDefault="00963936" w:rsidP="00963936">
            <w:pPr>
              <w:spacing w:before="60" w:after="60"/>
              <w:ind w:left="0"/>
              <w:jc w:val="center"/>
              <w:rPr>
                <w:b/>
                <w:snapToGrid/>
                <w:szCs w:val="24"/>
              </w:rPr>
            </w:pPr>
            <w:r w:rsidRPr="00F84C46">
              <w:rPr>
                <w:b/>
                <w:snapToGrid/>
                <w:szCs w:val="24"/>
              </w:rPr>
              <w:t>A*</w:t>
            </w:r>
          </w:p>
          <w:p w14:paraId="3FEB7063" w14:textId="77777777" w:rsidR="00963936" w:rsidRPr="00F84C46" w:rsidRDefault="00963936" w:rsidP="00963936">
            <w:pPr>
              <w:spacing w:before="60" w:after="60"/>
              <w:ind w:left="0"/>
              <w:jc w:val="center"/>
              <w:rPr>
                <w:b/>
                <w:snapToGrid/>
                <w:szCs w:val="24"/>
              </w:rPr>
            </w:pPr>
            <w:r w:rsidRPr="00F84C46">
              <w:rPr>
                <w:b/>
                <w:snapToGrid/>
                <w:szCs w:val="24"/>
              </w:rPr>
              <w:t>M, D</w:t>
            </w:r>
          </w:p>
        </w:tc>
        <w:tc>
          <w:tcPr>
            <w:tcW w:w="1440" w:type="dxa"/>
            <w:shd w:val="clear" w:color="auto" w:fill="C0C0C0"/>
          </w:tcPr>
          <w:p w14:paraId="464367F9" w14:textId="77777777" w:rsidR="00963936" w:rsidRPr="00F84C46" w:rsidRDefault="00963936" w:rsidP="00963936">
            <w:pPr>
              <w:spacing w:before="60" w:after="60"/>
              <w:ind w:left="0"/>
              <w:jc w:val="center"/>
              <w:rPr>
                <w:b/>
                <w:snapToGrid/>
                <w:szCs w:val="24"/>
              </w:rPr>
            </w:pPr>
            <w:r w:rsidRPr="00F84C46">
              <w:rPr>
                <w:b/>
                <w:snapToGrid/>
                <w:szCs w:val="24"/>
              </w:rPr>
              <w:t>Nguồn gốc</w:t>
            </w:r>
          </w:p>
        </w:tc>
        <w:tc>
          <w:tcPr>
            <w:tcW w:w="900" w:type="dxa"/>
            <w:shd w:val="clear" w:color="auto" w:fill="C0C0C0"/>
          </w:tcPr>
          <w:p w14:paraId="22F8856A" w14:textId="77777777" w:rsidR="00963936" w:rsidRPr="00F84C46" w:rsidRDefault="00963936" w:rsidP="00963936">
            <w:pPr>
              <w:spacing w:before="60" w:after="60"/>
              <w:ind w:left="0"/>
              <w:jc w:val="center"/>
              <w:rPr>
                <w:b/>
                <w:snapToGrid/>
                <w:szCs w:val="24"/>
              </w:rPr>
            </w:pPr>
            <w:r w:rsidRPr="00F84C46">
              <w:rPr>
                <w:b/>
                <w:snapToGrid/>
                <w:szCs w:val="24"/>
              </w:rPr>
              <w:t>Phiên</w:t>
            </w:r>
          </w:p>
          <w:p w14:paraId="3322F1B3" w14:textId="77777777" w:rsidR="00963936" w:rsidRPr="00F84C46" w:rsidRDefault="00963936" w:rsidP="00963936">
            <w:pPr>
              <w:spacing w:before="60" w:after="60"/>
              <w:ind w:left="0"/>
              <w:jc w:val="center"/>
              <w:rPr>
                <w:b/>
                <w:snapToGrid/>
                <w:szCs w:val="24"/>
              </w:rPr>
            </w:pPr>
            <w:r w:rsidRPr="00F84C46">
              <w:rPr>
                <w:b/>
                <w:snapToGrid/>
                <w:szCs w:val="24"/>
              </w:rPr>
              <w:t>bản cũ</w:t>
            </w:r>
          </w:p>
        </w:tc>
        <w:tc>
          <w:tcPr>
            <w:tcW w:w="2700" w:type="dxa"/>
            <w:shd w:val="clear" w:color="auto" w:fill="C0C0C0"/>
          </w:tcPr>
          <w:p w14:paraId="5E9F30B9" w14:textId="77777777" w:rsidR="00963936" w:rsidRPr="00F84C46" w:rsidRDefault="00963936" w:rsidP="00963936">
            <w:pPr>
              <w:spacing w:before="60" w:after="60"/>
              <w:ind w:left="0"/>
              <w:jc w:val="center"/>
              <w:rPr>
                <w:b/>
                <w:snapToGrid/>
                <w:szCs w:val="24"/>
              </w:rPr>
            </w:pPr>
            <w:r w:rsidRPr="00F84C46">
              <w:rPr>
                <w:b/>
                <w:snapToGrid/>
                <w:szCs w:val="24"/>
              </w:rPr>
              <w:t>Mô tả thay đổi</w:t>
            </w:r>
          </w:p>
        </w:tc>
        <w:tc>
          <w:tcPr>
            <w:tcW w:w="1436" w:type="dxa"/>
            <w:shd w:val="clear" w:color="auto" w:fill="C0C0C0"/>
          </w:tcPr>
          <w:p w14:paraId="1C1D1B1A" w14:textId="77777777" w:rsidR="00963936" w:rsidRPr="00F84C46" w:rsidRDefault="00963936" w:rsidP="00963936">
            <w:pPr>
              <w:spacing w:before="60" w:after="60"/>
              <w:ind w:left="0"/>
              <w:jc w:val="center"/>
              <w:rPr>
                <w:b/>
                <w:snapToGrid/>
                <w:szCs w:val="24"/>
              </w:rPr>
            </w:pPr>
            <w:r w:rsidRPr="00F84C46">
              <w:rPr>
                <w:b/>
                <w:snapToGrid/>
                <w:szCs w:val="24"/>
              </w:rPr>
              <w:t>Phiên</w:t>
            </w:r>
          </w:p>
          <w:p w14:paraId="23A56B85" w14:textId="77777777" w:rsidR="00963936" w:rsidRPr="00F84C46" w:rsidRDefault="00963936" w:rsidP="00963936">
            <w:pPr>
              <w:spacing w:before="60" w:after="60"/>
              <w:ind w:left="0"/>
              <w:jc w:val="center"/>
              <w:rPr>
                <w:b/>
                <w:snapToGrid/>
                <w:szCs w:val="24"/>
              </w:rPr>
            </w:pPr>
            <w:r w:rsidRPr="00F84C46">
              <w:rPr>
                <w:b/>
                <w:snapToGrid/>
                <w:szCs w:val="24"/>
              </w:rPr>
              <w:t>bản mới</w:t>
            </w:r>
          </w:p>
        </w:tc>
      </w:tr>
      <w:tr w:rsidR="00963936" w:rsidRPr="00F84C46" w14:paraId="6736F39E" w14:textId="77777777" w:rsidTr="00CC6F22">
        <w:tc>
          <w:tcPr>
            <w:tcW w:w="1080" w:type="dxa"/>
          </w:tcPr>
          <w:p w14:paraId="42B43BEC" w14:textId="4ED99F7F" w:rsidR="00963936" w:rsidRPr="00F84C46" w:rsidRDefault="007E71D2" w:rsidP="0038715F">
            <w:pPr>
              <w:spacing w:before="60" w:after="60"/>
              <w:ind w:left="0"/>
              <w:jc w:val="both"/>
              <w:rPr>
                <w:snapToGrid/>
                <w:szCs w:val="24"/>
              </w:rPr>
            </w:pPr>
            <w:r>
              <w:rPr>
                <w:snapToGrid/>
                <w:szCs w:val="24"/>
              </w:rPr>
              <w:t>0</w:t>
            </w:r>
            <w:r w:rsidR="0038715F">
              <w:rPr>
                <w:snapToGrid/>
                <w:szCs w:val="24"/>
              </w:rPr>
              <w:t>7</w:t>
            </w:r>
            <w:r w:rsidR="00254D51" w:rsidRPr="00F84C46">
              <w:rPr>
                <w:snapToGrid/>
                <w:szCs w:val="24"/>
              </w:rPr>
              <w:t>/201</w:t>
            </w:r>
            <w:r>
              <w:rPr>
                <w:snapToGrid/>
                <w:szCs w:val="24"/>
              </w:rPr>
              <w:t>8</w:t>
            </w:r>
          </w:p>
        </w:tc>
        <w:tc>
          <w:tcPr>
            <w:tcW w:w="1080" w:type="dxa"/>
          </w:tcPr>
          <w:p w14:paraId="176BACF2" w14:textId="77777777" w:rsidR="00963936" w:rsidRPr="00F84C46" w:rsidRDefault="00963936" w:rsidP="00963936">
            <w:pPr>
              <w:spacing w:before="60" w:after="60"/>
              <w:ind w:left="0"/>
              <w:jc w:val="both"/>
              <w:rPr>
                <w:snapToGrid/>
                <w:szCs w:val="24"/>
              </w:rPr>
            </w:pPr>
          </w:p>
        </w:tc>
        <w:tc>
          <w:tcPr>
            <w:tcW w:w="720" w:type="dxa"/>
          </w:tcPr>
          <w:p w14:paraId="18D67C16" w14:textId="77777777" w:rsidR="00963936" w:rsidRPr="00F84C46" w:rsidRDefault="00254D51" w:rsidP="00963936">
            <w:pPr>
              <w:spacing w:before="60" w:after="60"/>
              <w:ind w:left="0"/>
              <w:jc w:val="both"/>
              <w:rPr>
                <w:snapToGrid/>
                <w:szCs w:val="24"/>
              </w:rPr>
            </w:pPr>
            <w:r w:rsidRPr="00F84C46">
              <w:rPr>
                <w:snapToGrid/>
                <w:szCs w:val="24"/>
              </w:rPr>
              <w:t>A</w:t>
            </w:r>
          </w:p>
        </w:tc>
        <w:tc>
          <w:tcPr>
            <w:tcW w:w="1440" w:type="dxa"/>
          </w:tcPr>
          <w:p w14:paraId="776305FF" w14:textId="77777777" w:rsidR="00963936" w:rsidRPr="00F84C46" w:rsidRDefault="00963936" w:rsidP="00963936">
            <w:pPr>
              <w:spacing w:before="60" w:after="60"/>
              <w:ind w:left="0"/>
              <w:jc w:val="both"/>
              <w:rPr>
                <w:snapToGrid/>
                <w:szCs w:val="24"/>
              </w:rPr>
            </w:pPr>
          </w:p>
        </w:tc>
        <w:tc>
          <w:tcPr>
            <w:tcW w:w="900" w:type="dxa"/>
          </w:tcPr>
          <w:p w14:paraId="2CE9F5B5" w14:textId="77777777" w:rsidR="00963936" w:rsidRPr="00F84C46" w:rsidRDefault="00963936" w:rsidP="00963936">
            <w:pPr>
              <w:spacing w:before="60" w:after="60"/>
              <w:ind w:left="0"/>
              <w:jc w:val="both"/>
              <w:rPr>
                <w:snapToGrid/>
                <w:szCs w:val="24"/>
              </w:rPr>
            </w:pPr>
          </w:p>
        </w:tc>
        <w:tc>
          <w:tcPr>
            <w:tcW w:w="2700" w:type="dxa"/>
          </w:tcPr>
          <w:p w14:paraId="2683F427" w14:textId="77777777" w:rsidR="00963936" w:rsidRPr="00F84C46" w:rsidRDefault="00963936" w:rsidP="00963936">
            <w:pPr>
              <w:spacing w:before="60" w:after="60"/>
              <w:ind w:left="0"/>
              <w:jc w:val="both"/>
              <w:rPr>
                <w:snapToGrid/>
                <w:szCs w:val="24"/>
              </w:rPr>
            </w:pPr>
          </w:p>
        </w:tc>
        <w:tc>
          <w:tcPr>
            <w:tcW w:w="1436" w:type="dxa"/>
          </w:tcPr>
          <w:p w14:paraId="2F3A3604" w14:textId="57A35BA6" w:rsidR="00963936" w:rsidRPr="00F84C46" w:rsidRDefault="00852D37" w:rsidP="00963936">
            <w:pPr>
              <w:spacing w:before="60" w:after="60"/>
              <w:ind w:left="0"/>
              <w:jc w:val="both"/>
              <w:rPr>
                <w:snapToGrid/>
                <w:szCs w:val="24"/>
              </w:rPr>
            </w:pPr>
            <w:r w:rsidRPr="00F84C46">
              <w:rPr>
                <w:snapToGrid/>
                <w:szCs w:val="24"/>
              </w:rPr>
              <w:t>V1.0</w:t>
            </w:r>
          </w:p>
        </w:tc>
      </w:tr>
      <w:tr w:rsidR="00963936" w:rsidRPr="00F84C46" w14:paraId="36A374A7" w14:textId="77777777" w:rsidTr="00CC6F22">
        <w:tc>
          <w:tcPr>
            <w:tcW w:w="1080" w:type="dxa"/>
          </w:tcPr>
          <w:p w14:paraId="422CEF22" w14:textId="7EA3042A" w:rsidR="00963936" w:rsidRPr="00F84C46" w:rsidRDefault="00963936" w:rsidP="00963936">
            <w:pPr>
              <w:spacing w:before="60" w:after="60"/>
              <w:ind w:left="0"/>
              <w:jc w:val="both"/>
              <w:rPr>
                <w:snapToGrid/>
                <w:szCs w:val="24"/>
              </w:rPr>
            </w:pPr>
          </w:p>
        </w:tc>
        <w:tc>
          <w:tcPr>
            <w:tcW w:w="1080" w:type="dxa"/>
          </w:tcPr>
          <w:p w14:paraId="50DEB30F" w14:textId="77777777" w:rsidR="00963936" w:rsidRPr="00F84C46" w:rsidRDefault="00963936" w:rsidP="00963936">
            <w:pPr>
              <w:spacing w:before="60" w:after="60"/>
              <w:ind w:left="0"/>
              <w:jc w:val="both"/>
              <w:rPr>
                <w:snapToGrid/>
                <w:szCs w:val="24"/>
              </w:rPr>
            </w:pPr>
          </w:p>
        </w:tc>
        <w:tc>
          <w:tcPr>
            <w:tcW w:w="720" w:type="dxa"/>
          </w:tcPr>
          <w:p w14:paraId="0A8819C6" w14:textId="4EE3C022" w:rsidR="00963936" w:rsidRPr="00F84C46" w:rsidRDefault="00963936" w:rsidP="00963936">
            <w:pPr>
              <w:spacing w:before="60" w:after="60"/>
              <w:ind w:left="0"/>
              <w:jc w:val="both"/>
              <w:rPr>
                <w:snapToGrid/>
                <w:szCs w:val="24"/>
              </w:rPr>
            </w:pPr>
          </w:p>
        </w:tc>
        <w:tc>
          <w:tcPr>
            <w:tcW w:w="1440" w:type="dxa"/>
          </w:tcPr>
          <w:p w14:paraId="225173CF" w14:textId="77777777" w:rsidR="00963936" w:rsidRPr="00F84C46" w:rsidRDefault="00963936" w:rsidP="00963936">
            <w:pPr>
              <w:spacing w:before="60" w:after="60"/>
              <w:ind w:left="0"/>
              <w:jc w:val="both"/>
              <w:rPr>
                <w:snapToGrid/>
                <w:szCs w:val="24"/>
              </w:rPr>
            </w:pPr>
          </w:p>
        </w:tc>
        <w:tc>
          <w:tcPr>
            <w:tcW w:w="900" w:type="dxa"/>
          </w:tcPr>
          <w:p w14:paraId="29D48C7D" w14:textId="77777777" w:rsidR="00963936" w:rsidRPr="00F84C46" w:rsidRDefault="00963936" w:rsidP="00963936">
            <w:pPr>
              <w:spacing w:before="60" w:after="60"/>
              <w:ind w:left="0"/>
              <w:jc w:val="both"/>
              <w:rPr>
                <w:snapToGrid/>
                <w:szCs w:val="24"/>
              </w:rPr>
            </w:pPr>
          </w:p>
        </w:tc>
        <w:tc>
          <w:tcPr>
            <w:tcW w:w="2700" w:type="dxa"/>
          </w:tcPr>
          <w:p w14:paraId="5A1E6B67" w14:textId="7283B789" w:rsidR="00963936" w:rsidRPr="00F84C46" w:rsidRDefault="00963936" w:rsidP="00963936">
            <w:pPr>
              <w:spacing w:before="60" w:after="60"/>
              <w:ind w:left="0"/>
              <w:jc w:val="both"/>
              <w:rPr>
                <w:snapToGrid/>
                <w:szCs w:val="24"/>
              </w:rPr>
            </w:pPr>
          </w:p>
        </w:tc>
        <w:tc>
          <w:tcPr>
            <w:tcW w:w="1436" w:type="dxa"/>
          </w:tcPr>
          <w:p w14:paraId="5C0B4002" w14:textId="4224FABB" w:rsidR="00963936" w:rsidRPr="00F84C46" w:rsidRDefault="00963936" w:rsidP="00963936">
            <w:pPr>
              <w:spacing w:before="60" w:after="60"/>
              <w:ind w:left="0"/>
              <w:jc w:val="both"/>
              <w:rPr>
                <w:snapToGrid/>
                <w:szCs w:val="24"/>
              </w:rPr>
            </w:pPr>
          </w:p>
        </w:tc>
      </w:tr>
      <w:tr w:rsidR="00963936" w:rsidRPr="00F84C46" w14:paraId="44FA5F9C" w14:textId="77777777" w:rsidTr="00CC6F22">
        <w:tc>
          <w:tcPr>
            <w:tcW w:w="1080" w:type="dxa"/>
          </w:tcPr>
          <w:p w14:paraId="37BF0209" w14:textId="1FB3AA6F" w:rsidR="00963936" w:rsidRPr="00F84C46" w:rsidRDefault="00963936" w:rsidP="00963936">
            <w:pPr>
              <w:spacing w:before="60" w:after="60"/>
              <w:ind w:left="0"/>
              <w:jc w:val="both"/>
              <w:rPr>
                <w:snapToGrid/>
                <w:szCs w:val="24"/>
              </w:rPr>
            </w:pPr>
          </w:p>
        </w:tc>
        <w:tc>
          <w:tcPr>
            <w:tcW w:w="1080" w:type="dxa"/>
          </w:tcPr>
          <w:p w14:paraId="35BDE52B" w14:textId="77777777" w:rsidR="00963936" w:rsidRPr="00F84C46" w:rsidRDefault="00963936" w:rsidP="00963936">
            <w:pPr>
              <w:spacing w:before="60" w:after="60"/>
              <w:ind w:left="0"/>
              <w:jc w:val="both"/>
              <w:rPr>
                <w:snapToGrid/>
                <w:szCs w:val="24"/>
              </w:rPr>
            </w:pPr>
          </w:p>
        </w:tc>
        <w:tc>
          <w:tcPr>
            <w:tcW w:w="720" w:type="dxa"/>
          </w:tcPr>
          <w:p w14:paraId="510D6A8D" w14:textId="4A9E1746" w:rsidR="00963936" w:rsidRPr="00F84C46" w:rsidRDefault="00963936" w:rsidP="00963936">
            <w:pPr>
              <w:spacing w:before="60" w:after="60"/>
              <w:ind w:left="0"/>
              <w:jc w:val="both"/>
              <w:rPr>
                <w:snapToGrid/>
                <w:szCs w:val="24"/>
              </w:rPr>
            </w:pPr>
          </w:p>
        </w:tc>
        <w:tc>
          <w:tcPr>
            <w:tcW w:w="1440" w:type="dxa"/>
          </w:tcPr>
          <w:p w14:paraId="0ABD8B74" w14:textId="77777777" w:rsidR="00963936" w:rsidRPr="00F84C46" w:rsidRDefault="00963936" w:rsidP="00963936">
            <w:pPr>
              <w:spacing w:before="60" w:after="60"/>
              <w:ind w:left="0"/>
              <w:jc w:val="both"/>
              <w:rPr>
                <w:snapToGrid/>
                <w:szCs w:val="24"/>
              </w:rPr>
            </w:pPr>
          </w:p>
        </w:tc>
        <w:tc>
          <w:tcPr>
            <w:tcW w:w="900" w:type="dxa"/>
          </w:tcPr>
          <w:p w14:paraId="249B87A8" w14:textId="77777777" w:rsidR="00963936" w:rsidRPr="00F84C46" w:rsidRDefault="00963936" w:rsidP="00963936">
            <w:pPr>
              <w:spacing w:before="60" w:after="60"/>
              <w:ind w:left="0"/>
              <w:jc w:val="both"/>
              <w:rPr>
                <w:snapToGrid/>
                <w:szCs w:val="24"/>
              </w:rPr>
            </w:pPr>
          </w:p>
        </w:tc>
        <w:tc>
          <w:tcPr>
            <w:tcW w:w="2700" w:type="dxa"/>
          </w:tcPr>
          <w:p w14:paraId="7DAFF971" w14:textId="2DEFC60D" w:rsidR="00963936" w:rsidRPr="00F84C46" w:rsidRDefault="00963936">
            <w:pPr>
              <w:spacing w:before="60" w:after="60"/>
              <w:ind w:left="0"/>
              <w:jc w:val="both"/>
              <w:rPr>
                <w:snapToGrid/>
                <w:szCs w:val="24"/>
              </w:rPr>
            </w:pPr>
          </w:p>
        </w:tc>
        <w:tc>
          <w:tcPr>
            <w:tcW w:w="1436" w:type="dxa"/>
          </w:tcPr>
          <w:p w14:paraId="630153D8" w14:textId="628DB098" w:rsidR="00963936" w:rsidRPr="00F84C46" w:rsidRDefault="00963936" w:rsidP="00963936">
            <w:pPr>
              <w:spacing w:before="60" w:after="60"/>
              <w:ind w:left="0"/>
              <w:jc w:val="both"/>
              <w:rPr>
                <w:snapToGrid/>
                <w:szCs w:val="24"/>
              </w:rPr>
            </w:pPr>
          </w:p>
        </w:tc>
      </w:tr>
      <w:tr w:rsidR="00963936" w:rsidRPr="00F84C46" w14:paraId="24D5F44D" w14:textId="77777777" w:rsidTr="00CC6F22">
        <w:tc>
          <w:tcPr>
            <w:tcW w:w="1080" w:type="dxa"/>
          </w:tcPr>
          <w:p w14:paraId="5432AADA" w14:textId="70BCA92F" w:rsidR="00963936" w:rsidRPr="00F84C46" w:rsidRDefault="00963936" w:rsidP="00963936">
            <w:pPr>
              <w:spacing w:before="60" w:after="60"/>
              <w:ind w:left="0"/>
              <w:jc w:val="both"/>
              <w:rPr>
                <w:snapToGrid/>
                <w:szCs w:val="24"/>
              </w:rPr>
            </w:pPr>
          </w:p>
        </w:tc>
        <w:tc>
          <w:tcPr>
            <w:tcW w:w="1080" w:type="dxa"/>
          </w:tcPr>
          <w:p w14:paraId="36D15C77" w14:textId="77777777" w:rsidR="00963936" w:rsidRPr="00F84C46" w:rsidRDefault="00963936" w:rsidP="00963936">
            <w:pPr>
              <w:spacing w:before="60" w:after="60"/>
              <w:ind w:left="0"/>
              <w:jc w:val="both"/>
              <w:rPr>
                <w:snapToGrid/>
                <w:szCs w:val="24"/>
              </w:rPr>
            </w:pPr>
          </w:p>
        </w:tc>
        <w:tc>
          <w:tcPr>
            <w:tcW w:w="720" w:type="dxa"/>
          </w:tcPr>
          <w:p w14:paraId="18D510F5" w14:textId="10B3547B" w:rsidR="00963936" w:rsidRPr="00F84C46" w:rsidRDefault="00963936" w:rsidP="00963936">
            <w:pPr>
              <w:spacing w:before="60" w:after="60"/>
              <w:ind w:left="0"/>
              <w:jc w:val="both"/>
              <w:rPr>
                <w:snapToGrid/>
                <w:szCs w:val="24"/>
              </w:rPr>
            </w:pPr>
          </w:p>
        </w:tc>
        <w:tc>
          <w:tcPr>
            <w:tcW w:w="1440" w:type="dxa"/>
          </w:tcPr>
          <w:p w14:paraId="40F844AC" w14:textId="77777777" w:rsidR="00963936" w:rsidRPr="00F84C46" w:rsidRDefault="00963936" w:rsidP="00963936">
            <w:pPr>
              <w:spacing w:before="60" w:after="60"/>
              <w:ind w:left="0"/>
              <w:jc w:val="both"/>
              <w:rPr>
                <w:snapToGrid/>
                <w:szCs w:val="24"/>
              </w:rPr>
            </w:pPr>
          </w:p>
        </w:tc>
        <w:tc>
          <w:tcPr>
            <w:tcW w:w="900" w:type="dxa"/>
          </w:tcPr>
          <w:p w14:paraId="0F6F40C5" w14:textId="77777777" w:rsidR="00963936" w:rsidRPr="00F84C46" w:rsidRDefault="00963936" w:rsidP="00963936">
            <w:pPr>
              <w:spacing w:before="60" w:after="60"/>
              <w:ind w:left="0"/>
              <w:jc w:val="both"/>
              <w:rPr>
                <w:snapToGrid/>
                <w:szCs w:val="24"/>
              </w:rPr>
            </w:pPr>
          </w:p>
        </w:tc>
        <w:tc>
          <w:tcPr>
            <w:tcW w:w="2700" w:type="dxa"/>
          </w:tcPr>
          <w:p w14:paraId="3A148794" w14:textId="4ABCB572" w:rsidR="00963936" w:rsidRPr="00F84C46" w:rsidRDefault="00963936">
            <w:pPr>
              <w:spacing w:before="60" w:after="60"/>
              <w:ind w:left="0"/>
              <w:jc w:val="both"/>
              <w:rPr>
                <w:snapToGrid/>
                <w:szCs w:val="24"/>
              </w:rPr>
            </w:pPr>
          </w:p>
        </w:tc>
        <w:tc>
          <w:tcPr>
            <w:tcW w:w="1436" w:type="dxa"/>
          </w:tcPr>
          <w:p w14:paraId="40A21394" w14:textId="4489AA2F" w:rsidR="00963936" w:rsidRPr="00F84C46" w:rsidRDefault="00963936" w:rsidP="00963936">
            <w:pPr>
              <w:spacing w:before="60" w:after="60"/>
              <w:ind w:left="0"/>
              <w:jc w:val="both"/>
              <w:rPr>
                <w:snapToGrid/>
                <w:szCs w:val="24"/>
              </w:rPr>
            </w:pPr>
          </w:p>
        </w:tc>
      </w:tr>
      <w:tr w:rsidR="00D74207" w:rsidRPr="00F84C46" w14:paraId="0E5FD48B" w14:textId="77777777" w:rsidTr="00CC6F22">
        <w:tc>
          <w:tcPr>
            <w:tcW w:w="1080" w:type="dxa"/>
          </w:tcPr>
          <w:p w14:paraId="3F09F827" w14:textId="77777777" w:rsidR="00D74207" w:rsidRPr="00F84C46" w:rsidRDefault="00D74207" w:rsidP="00D74207">
            <w:pPr>
              <w:spacing w:before="60" w:after="60"/>
              <w:ind w:left="0"/>
              <w:jc w:val="both"/>
              <w:rPr>
                <w:snapToGrid/>
                <w:szCs w:val="24"/>
              </w:rPr>
            </w:pPr>
          </w:p>
        </w:tc>
        <w:tc>
          <w:tcPr>
            <w:tcW w:w="1080" w:type="dxa"/>
          </w:tcPr>
          <w:p w14:paraId="7C81C343" w14:textId="2E476BC4" w:rsidR="00D74207" w:rsidRPr="00F84C46" w:rsidRDefault="00D74207" w:rsidP="00D74207">
            <w:pPr>
              <w:spacing w:before="60" w:after="60"/>
              <w:ind w:left="0"/>
              <w:jc w:val="both"/>
              <w:rPr>
                <w:snapToGrid/>
                <w:szCs w:val="24"/>
              </w:rPr>
            </w:pPr>
          </w:p>
        </w:tc>
        <w:tc>
          <w:tcPr>
            <w:tcW w:w="720" w:type="dxa"/>
          </w:tcPr>
          <w:p w14:paraId="192CCC0A" w14:textId="77777777" w:rsidR="00D74207" w:rsidRPr="00F84C46" w:rsidRDefault="00D74207" w:rsidP="00D74207">
            <w:pPr>
              <w:spacing w:before="60" w:after="60"/>
              <w:ind w:left="0"/>
              <w:jc w:val="both"/>
              <w:rPr>
                <w:snapToGrid/>
                <w:szCs w:val="24"/>
              </w:rPr>
            </w:pPr>
          </w:p>
        </w:tc>
        <w:tc>
          <w:tcPr>
            <w:tcW w:w="1440" w:type="dxa"/>
          </w:tcPr>
          <w:p w14:paraId="669C6848" w14:textId="77777777" w:rsidR="00D74207" w:rsidRPr="00F84C46" w:rsidRDefault="00D74207" w:rsidP="00D74207">
            <w:pPr>
              <w:spacing w:before="60" w:after="60"/>
              <w:ind w:left="0"/>
              <w:jc w:val="both"/>
              <w:rPr>
                <w:snapToGrid/>
                <w:szCs w:val="24"/>
              </w:rPr>
            </w:pPr>
          </w:p>
        </w:tc>
        <w:tc>
          <w:tcPr>
            <w:tcW w:w="900" w:type="dxa"/>
          </w:tcPr>
          <w:p w14:paraId="19598B65" w14:textId="77777777" w:rsidR="00D74207" w:rsidRPr="00F84C46" w:rsidRDefault="00D74207" w:rsidP="00D74207">
            <w:pPr>
              <w:spacing w:before="60" w:after="60"/>
              <w:ind w:left="0"/>
              <w:jc w:val="both"/>
              <w:rPr>
                <w:snapToGrid/>
                <w:szCs w:val="24"/>
              </w:rPr>
            </w:pPr>
          </w:p>
        </w:tc>
        <w:tc>
          <w:tcPr>
            <w:tcW w:w="2700" w:type="dxa"/>
          </w:tcPr>
          <w:p w14:paraId="1B455120" w14:textId="04FE1473" w:rsidR="00D74207" w:rsidRPr="00F84C46" w:rsidRDefault="00D74207" w:rsidP="00D74207">
            <w:pPr>
              <w:spacing w:before="60" w:after="60"/>
              <w:ind w:left="0"/>
              <w:jc w:val="both"/>
              <w:rPr>
                <w:snapToGrid/>
                <w:szCs w:val="24"/>
              </w:rPr>
            </w:pPr>
          </w:p>
        </w:tc>
        <w:tc>
          <w:tcPr>
            <w:tcW w:w="1436" w:type="dxa"/>
          </w:tcPr>
          <w:p w14:paraId="4D45EB47" w14:textId="77777777" w:rsidR="00D74207" w:rsidRPr="00F84C46" w:rsidRDefault="00D74207" w:rsidP="00D74207">
            <w:pPr>
              <w:spacing w:before="60" w:after="60"/>
              <w:ind w:left="0"/>
              <w:jc w:val="both"/>
              <w:rPr>
                <w:snapToGrid/>
                <w:szCs w:val="24"/>
              </w:rPr>
            </w:pPr>
          </w:p>
        </w:tc>
      </w:tr>
      <w:tr w:rsidR="00D74207" w:rsidRPr="00F84C46" w14:paraId="659E4424" w14:textId="77777777" w:rsidTr="00CC6F22">
        <w:tc>
          <w:tcPr>
            <w:tcW w:w="1080" w:type="dxa"/>
          </w:tcPr>
          <w:p w14:paraId="0D69927E" w14:textId="77777777" w:rsidR="00D74207" w:rsidRPr="00F84C46" w:rsidRDefault="00D74207" w:rsidP="00D74207">
            <w:pPr>
              <w:spacing w:before="60" w:after="60"/>
              <w:ind w:left="0"/>
              <w:jc w:val="both"/>
              <w:rPr>
                <w:snapToGrid/>
                <w:szCs w:val="24"/>
              </w:rPr>
            </w:pPr>
          </w:p>
        </w:tc>
        <w:tc>
          <w:tcPr>
            <w:tcW w:w="1080" w:type="dxa"/>
          </w:tcPr>
          <w:p w14:paraId="2625B5E1" w14:textId="258DBFAE" w:rsidR="00D74207" w:rsidRPr="00F84C46" w:rsidRDefault="00D74207">
            <w:pPr>
              <w:spacing w:before="60" w:after="60"/>
              <w:ind w:left="0"/>
              <w:jc w:val="both"/>
              <w:rPr>
                <w:snapToGrid/>
                <w:szCs w:val="24"/>
              </w:rPr>
            </w:pPr>
          </w:p>
        </w:tc>
        <w:tc>
          <w:tcPr>
            <w:tcW w:w="720" w:type="dxa"/>
          </w:tcPr>
          <w:p w14:paraId="0FBF44DE" w14:textId="77777777" w:rsidR="00D74207" w:rsidRPr="00F84C46" w:rsidRDefault="00D74207" w:rsidP="00D74207">
            <w:pPr>
              <w:spacing w:before="60" w:after="60"/>
              <w:ind w:left="0"/>
              <w:jc w:val="both"/>
              <w:rPr>
                <w:snapToGrid/>
                <w:szCs w:val="24"/>
              </w:rPr>
            </w:pPr>
          </w:p>
        </w:tc>
        <w:tc>
          <w:tcPr>
            <w:tcW w:w="1440" w:type="dxa"/>
          </w:tcPr>
          <w:p w14:paraId="37C1C11B" w14:textId="77777777" w:rsidR="00D74207" w:rsidRPr="00F84C46" w:rsidRDefault="00D74207" w:rsidP="00D74207">
            <w:pPr>
              <w:spacing w:before="60" w:after="60"/>
              <w:ind w:left="0"/>
              <w:jc w:val="both"/>
              <w:rPr>
                <w:snapToGrid/>
                <w:szCs w:val="24"/>
              </w:rPr>
            </w:pPr>
          </w:p>
        </w:tc>
        <w:tc>
          <w:tcPr>
            <w:tcW w:w="900" w:type="dxa"/>
          </w:tcPr>
          <w:p w14:paraId="1F19F517" w14:textId="77777777" w:rsidR="00D74207" w:rsidRPr="00F84C46" w:rsidRDefault="00D74207" w:rsidP="00D74207">
            <w:pPr>
              <w:spacing w:before="60" w:after="60"/>
              <w:ind w:left="0"/>
              <w:jc w:val="both"/>
              <w:rPr>
                <w:snapToGrid/>
                <w:szCs w:val="24"/>
              </w:rPr>
            </w:pPr>
          </w:p>
        </w:tc>
        <w:tc>
          <w:tcPr>
            <w:tcW w:w="2700" w:type="dxa"/>
          </w:tcPr>
          <w:p w14:paraId="41DC2362" w14:textId="61C31EFF" w:rsidR="00D74207" w:rsidRPr="00F84C46" w:rsidRDefault="00D74207" w:rsidP="00D74207">
            <w:pPr>
              <w:spacing w:before="60" w:after="60"/>
              <w:ind w:left="0"/>
              <w:jc w:val="both"/>
              <w:rPr>
                <w:snapToGrid/>
                <w:szCs w:val="24"/>
              </w:rPr>
            </w:pPr>
          </w:p>
        </w:tc>
        <w:tc>
          <w:tcPr>
            <w:tcW w:w="1436" w:type="dxa"/>
          </w:tcPr>
          <w:p w14:paraId="35465100" w14:textId="77777777" w:rsidR="00D74207" w:rsidRPr="00F84C46" w:rsidRDefault="00D74207" w:rsidP="00D74207">
            <w:pPr>
              <w:spacing w:before="60" w:after="60"/>
              <w:ind w:left="0"/>
              <w:jc w:val="both"/>
              <w:rPr>
                <w:snapToGrid/>
                <w:szCs w:val="24"/>
              </w:rPr>
            </w:pPr>
          </w:p>
        </w:tc>
      </w:tr>
      <w:tr w:rsidR="00D74207" w:rsidRPr="00F84C46" w14:paraId="2255B91F" w14:textId="77777777" w:rsidTr="00CC6F22">
        <w:tc>
          <w:tcPr>
            <w:tcW w:w="1080" w:type="dxa"/>
          </w:tcPr>
          <w:p w14:paraId="03A8FC70" w14:textId="77777777" w:rsidR="00D74207" w:rsidRPr="00F84C46" w:rsidRDefault="00D74207" w:rsidP="00D74207">
            <w:pPr>
              <w:spacing w:before="60" w:after="60"/>
              <w:ind w:left="0"/>
              <w:jc w:val="both"/>
              <w:rPr>
                <w:snapToGrid/>
                <w:szCs w:val="24"/>
              </w:rPr>
            </w:pPr>
          </w:p>
        </w:tc>
        <w:tc>
          <w:tcPr>
            <w:tcW w:w="1080" w:type="dxa"/>
          </w:tcPr>
          <w:p w14:paraId="04E9029F" w14:textId="46F9433A" w:rsidR="00D74207" w:rsidRPr="00F84C46" w:rsidRDefault="00D74207" w:rsidP="00D74207">
            <w:pPr>
              <w:spacing w:before="60" w:after="60"/>
              <w:ind w:left="0"/>
              <w:jc w:val="both"/>
              <w:rPr>
                <w:snapToGrid/>
                <w:szCs w:val="24"/>
              </w:rPr>
            </w:pPr>
          </w:p>
        </w:tc>
        <w:tc>
          <w:tcPr>
            <w:tcW w:w="720" w:type="dxa"/>
          </w:tcPr>
          <w:p w14:paraId="7A164E7F" w14:textId="77777777" w:rsidR="00D74207" w:rsidRPr="00F84C46" w:rsidRDefault="00D74207" w:rsidP="00D74207">
            <w:pPr>
              <w:spacing w:before="60" w:after="60"/>
              <w:ind w:left="0"/>
              <w:jc w:val="both"/>
              <w:rPr>
                <w:snapToGrid/>
                <w:szCs w:val="24"/>
              </w:rPr>
            </w:pPr>
          </w:p>
        </w:tc>
        <w:tc>
          <w:tcPr>
            <w:tcW w:w="1440" w:type="dxa"/>
          </w:tcPr>
          <w:p w14:paraId="44CE5BF1" w14:textId="77777777" w:rsidR="00D74207" w:rsidRPr="00F84C46" w:rsidRDefault="00D74207" w:rsidP="00D74207">
            <w:pPr>
              <w:spacing w:before="60" w:after="60"/>
              <w:ind w:left="0"/>
              <w:jc w:val="both"/>
              <w:rPr>
                <w:snapToGrid/>
                <w:szCs w:val="24"/>
              </w:rPr>
            </w:pPr>
          </w:p>
        </w:tc>
        <w:tc>
          <w:tcPr>
            <w:tcW w:w="900" w:type="dxa"/>
          </w:tcPr>
          <w:p w14:paraId="3BAA057E" w14:textId="77777777" w:rsidR="00D74207" w:rsidRPr="00F84C46" w:rsidRDefault="00D74207" w:rsidP="00D74207">
            <w:pPr>
              <w:spacing w:before="60" w:after="60"/>
              <w:ind w:left="0"/>
              <w:jc w:val="both"/>
              <w:rPr>
                <w:snapToGrid/>
                <w:szCs w:val="24"/>
              </w:rPr>
            </w:pPr>
          </w:p>
        </w:tc>
        <w:tc>
          <w:tcPr>
            <w:tcW w:w="2700" w:type="dxa"/>
          </w:tcPr>
          <w:p w14:paraId="04A17D8E" w14:textId="6394E80D" w:rsidR="00D74207" w:rsidRPr="00F84C46" w:rsidRDefault="00D74207" w:rsidP="00D74207">
            <w:pPr>
              <w:spacing w:before="60" w:after="60"/>
              <w:ind w:left="0"/>
              <w:jc w:val="both"/>
              <w:rPr>
                <w:snapToGrid/>
                <w:szCs w:val="24"/>
              </w:rPr>
            </w:pPr>
          </w:p>
        </w:tc>
        <w:tc>
          <w:tcPr>
            <w:tcW w:w="1436" w:type="dxa"/>
          </w:tcPr>
          <w:p w14:paraId="425A6EB4" w14:textId="77777777" w:rsidR="00D74207" w:rsidRPr="00F84C46" w:rsidRDefault="00D74207" w:rsidP="00D74207">
            <w:pPr>
              <w:spacing w:before="60" w:after="60"/>
              <w:ind w:left="0"/>
              <w:jc w:val="both"/>
              <w:rPr>
                <w:snapToGrid/>
                <w:szCs w:val="24"/>
              </w:rPr>
            </w:pPr>
          </w:p>
        </w:tc>
      </w:tr>
      <w:tr w:rsidR="00D74207" w:rsidRPr="00F84C46" w14:paraId="0C461C13" w14:textId="77777777" w:rsidTr="00CC6F22">
        <w:tc>
          <w:tcPr>
            <w:tcW w:w="1080" w:type="dxa"/>
          </w:tcPr>
          <w:p w14:paraId="4DABA9E9" w14:textId="77777777" w:rsidR="00D74207" w:rsidRPr="00F84C46" w:rsidRDefault="00D74207" w:rsidP="00D74207">
            <w:pPr>
              <w:spacing w:before="60" w:after="60"/>
              <w:ind w:left="0"/>
              <w:jc w:val="both"/>
              <w:rPr>
                <w:snapToGrid/>
                <w:szCs w:val="24"/>
              </w:rPr>
            </w:pPr>
          </w:p>
        </w:tc>
        <w:tc>
          <w:tcPr>
            <w:tcW w:w="1080" w:type="dxa"/>
          </w:tcPr>
          <w:p w14:paraId="4DA22CB4" w14:textId="46105DC7" w:rsidR="00D74207" w:rsidRPr="00F84C46" w:rsidRDefault="00D74207" w:rsidP="00D74207">
            <w:pPr>
              <w:spacing w:before="60" w:after="60"/>
              <w:ind w:left="0"/>
              <w:jc w:val="both"/>
              <w:rPr>
                <w:snapToGrid/>
                <w:szCs w:val="24"/>
              </w:rPr>
            </w:pPr>
          </w:p>
        </w:tc>
        <w:tc>
          <w:tcPr>
            <w:tcW w:w="720" w:type="dxa"/>
          </w:tcPr>
          <w:p w14:paraId="6199E628" w14:textId="77777777" w:rsidR="00D74207" w:rsidRPr="00F84C46" w:rsidRDefault="00D74207" w:rsidP="00D74207">
            <w:pPr>
              <w:spacing w:before="60" w:after="60"/>
              <w:ind w:left="0"/>
              <w:jc w:val="both"/>
              <w:rPr>
                <w:snapToGrid/>
                <w:szCs w:val="24"/>
              </w:rPr>
            </w:pPr>
          </w:p>
        </w:tc>
        <w:tc>
          <w:tcPr>
            <w:tcW w:w="1440" w:type="dxa"/>
          </w:tcPr>
          <w:p w14:paraId="681F7488" w14:textId="77777777" w:rsidR="00D74207" w:rsidRPr="00F84C46" w:rsidRDefault="00D74207" w:rsidP="00D74207">
            <w:pPr>
              <w:spacing w:before="60" w:after="60"/>
              <w:ind w:left="0"/>
              <w:jc w:val="both"/>
              <w:rPr>
                <w:snapToGrid/>
                <w:szCs w:val="24"/>
              </w:rPr>
            </w:pPr>
          </w:p>
        </w:tc>
        <w:tc>
          <w:tcPr>
            <w:tcW w:w="900" w:type="dxa"/>
          </w:tcPr>
          <w:p w14:paraId="19C663BE" w14:textId="77777777" w:rsidR="00D74207" w:rsidRPr="00F84C46" w:rsidRDefault="00D74207" w:rsidP="00D74207">
            <w:pPr>
              <w:spacing w:before="60" w:after="60"/>
              <w:ind w:left="0"/>
              <w:jc w:val="both"/>
              <w:rPr>
                <w:snapToGrid/>
                <w:szCs w:val="24"/>
              </w:rPr>
            </w:pPr>
          </w:p>
        </w:tc>
        <w:tc>
          <w:tcPr>
            <w:tcW w:w="2700" w:type="dxa"/>
          </w:tcPr>
          <w:p w14:paraId="6AED3DCC" w14:textId="7CEA792D" w:rsidR="00D74207" w:rsidRPr="00F84C46" w:rsidRDefault="00D74207" w:rsidP="00D74207">
            <w:pPr>
              <w:spacing w:before="60" w:after="60"/>
              <w:ind w:left="0"/>
              <w:jc w:val="both"/>
              <w:rPr>
                <w:snapToGrid/>
                <w:szCs w:val="24"/>
              </w:rPr>
            </w:pPr>
          </w:p>
        </w:tc>
        <w:tc>
          <w:tcPr>
            <w:tcW w:w="1436" w:type="dxa"/>
          </w:tcPr>
          <w:p w14:paraId="2A68A9C8" w14:textId="77777777" w:rsidR="00D74207" w:rsidRPr="00F84C46" w:rsidRDefault="00D74207" w:rsidP="00D74207">
            <w:pPr>
              <w:spacing w:before="60" w:after="60"/>
              <w:ind w:left="0"/>
              <w:jc w:val="both"/>
              <w:rPr>
                <w:snapToGrid/>
                <w:szCs w:val="24"/>
              </w:rPr>
            </w:pPr>
          </w:p>
        </w:tc>
      </w:tr>
      <w:tr w:rsidR="00D74207" w:rsidRPr="00F84C46" w14:paraId="04C38C34" w14:textId="77777777" w:rsidTr="00CC6F22">
        <w:tc>
          <w:tcPr>
            <w:tcW w:w="1080" w:type="dxa"/>
          </w:tcPr>
          <w:p w14:paraId="78AFC424" w14:textId="77777777" w:rsidR="00D74207" w:rsidRPr="00F84C46" w:rsidRDefault="00D74207" w:rsidP="00D74207">
            <w:pPr>
              <w:spacing w:before="60" w:after="60"/>
              <w:ind w:left="0"/>
              <w:jc w:val="both"/>
              <w:rPr>
                <w:snapToGrid/>
                <w:szCs w:val="24"/>
              </w:rPr>
            </w:pPr>
          </w:p>
        </w:tc>
        <w:tc>
          <w:tcPr>
            <w:tcW w:w="1080" w:type="dxa"/>
          </w:tcPr>
          <w:p w14:paraId="0A047E9C" w14:textId="539CF4AA" w:rsidR="00D74207" w:rsidRPr="00F84C46" w:rsidRDefault="00D74207" w:rsidP="00D74207">
            <w:pPr>
              <w:spacing w:before="60" w:after="60"/>
              <w:ind w:left="0"/>
              <w:jc w:val="both"/>
              <w:rPr>
                <w:snapToGrid/>
                <w:szCs w:val="24"/>
              </w:rPr>
            </w:pPr>
          </w:p>
        </w:tc>
        <w:tc>
          <w:tcPr>
            <w:tcW w:w="720" w:type="dxa"/>
          </w:tcPr>
          <w:p w14:paraId="6979DEF1" w14:textId="77777777" w:rsidR="00D74207" w:rsidRPr="00F84C46" w:rsidRDefault="00D74207" w:rsidP="00D74207">
            <w:pPr>
              <w:spacing w:before="60" w:after="60"/>
              <w:ind w:left="0"/>
              <w:jc w:val="both"/>
              <w:rPr>
                <w:snapToGrid/>
                <w:szCs w:val="24"/>
              </w:rPr>
            </w:pPr>
          </w:p>
        </w:tc>
        <w:tc>
          <w:tcPr>
            <w:tcW w:w="1440" w:type="dxa"/>
          </w:tcPr>
          <w:p w14:paraId="036AAD34" w14:textId="77777777" w:rsidR="00D74207" w:rsidRPr="00F84C46" w:rsidRDefault="00D74207" w:rsidP="00D74207">
            <w:pPr>
              <w:spacing w:before="60" w:after="60"/>
              <w:ind w:left="0"/>
              <w:jc w:val="both"/>
              <w:rPr>
                <w:snapToGrid/>
                <w:szCs w:val="24"/>
              </w:rPr>
            </w:pPr>
          </w:p>
        </w:tc>
        <w:tc>
          <w:tcPr>
            <w:tcW w:w="900" w:type="dxa"/>
          </w:tcPr>
          <w:p w14:paraId="2E835BB7" w14:textId="77777777" w:rsidR="00D74207" w:rsidRPr="00F84C46" w:rsidRDefault="00D74207" w:rsidP="00D74207">
            <w:pPr>
              <w:spacing w:before="60" w:after="60"/>
              <w:ind w:left="0"/>
              <w:jc w:val="both"/>
              <w:rPr>
                <w:snapToGrid/>
                <w:szCs w:val="24"/>
              </w:rPr>
            </w:pPr>
          </w:p>
        </w:tc>
        <w:tc>
          <w:tcPr>
            <w:tcW w:w="2700" w:type="dxa"/>
          </w:tcPr>
          <w:p w14:paraId="00623B53" w14:textId="47630037" w:rsidR="00D74207" w:rsidRPr="00F84C46" w:rsidRDefault="00D74207" w:rsidP="00D74207">
            <w:pPr>
              <w:spacing w:before="60" w:after="60"/>
              <w:ind w:left="0"/>
              <w:jc w:val="both"/>
              <w:rPr>
                <w:snapToGrid/>
                <w:szCs w:val="24"/>
              </w:rPr>
            </w:pPr>
          </w:p>
        </w:tc>
        <w:tc>
          <w:tcPr>
            <w:tcW w:w="1436" w:type="dxa"/>
          </w:tcPr>
          <w:p w14:paraId="538A8956" w14:textId="77777777" w:rsidR="00D74207" w:rsidRPr="00F84C46" w:rsidRDefault="00D74207" w:rsidP="00D74207">
            <w:pPr>
              <w:spacing w:before="60" w:after="60"/>
              <w:ind w:left="0"/>
              <w:jc w:val="both"/>
              <w:rPr>
                <w:snapToGrid/>
                <w:szCs w:val="24"/>
              </w:rPr>
            </w:pPr>
          </w:p>
        </w:tc>
      </w:tr>
      <w:tr w:rsidR="00D74207" w:rsidRPr="00F84C46" w14:paraId="4BCD2B93" w14:textId="77777777" w:rsidTr="00CC6F22">
        <w:tc>
          <w:tcPr>
            <w:tcW w:w="1080" w:type="dxa"/>
          </w:tcPr>
          <w:p w14:paraId="5CE64E3A" w14:textId="77777777" w:rsidR="00D74207" w:rsidRPr="00F84C46" w:rsidRDefault="00D74207" w:rsidP="00D74207">
            <w:pPr>
              <w:spacing w:before="60" w:after="60"/>
              <w:ind w:left="0"/>
              <w:jc w:val="both"/>
              <w:rPr>
                <w:snapToGrid/>
                <w:szCs w:val="24"/>
              </w:rPr>
            </w:pPr>
          </w:p>
        </w:tc>
        <w:tc>
          <w:tcPr>
            <w:tcW w:w="1080" w:type="dxa"/>
          </w:tcPr>
          <w:p w14:paraId="0A53EEC6" w14:textId="351D7A6E" w:rsidR="00D74207" w:rsidRPr="00F84C46" w:rsidRDefault="00D74207" w:rsidP="00D74207">
            <w:pPr>
              <w:spacing w:before="60" w:after="60"/>
              <w:ind w:left="0"/>
              <w:jc w:val="both"/>
              <w:rPr>
                <w:snapToGrid/>
                <w:szCs w:val="24"/>
              </w:rPr>
            </w:pPr>
          </w:p>
        </w:tc>
        <w:tc>
          <w:tcPr>
            <w:tcW w:w="720" w:type="dxa"/>
          </w:tcPr>
          <w:p w14:paraId="50FBE464" w14:textId="77777777" w:rsidR="00D74207" w:rsidRPr="00F84C46" w:rsidRDefault="00D74207" w:rsidP="00D74207">
            <w:pPr>
              <w:spacing w:before="60" w:after="60"/>
              <w:ind w:left="0"/>
              <w:jc w:val="both"/>
              <w:rPr>
                <w:snapToGrid/>
                <w:szCs w:val="24"/>
              </w:rPr>
            </w:pPr>
          </w:p>
        </w:tc>
        <w:tc>
          <w:tcPr>
            <w:tcW w:w="1440" w:type="dxa"/>
          </w:tcPr>
          <w:p w14:paraId="6A75AE96" w14:textId="77777777" w:rsidR="00D74207" w:rsidRPr="00F84C46" w:rsidRDefault="00D74207" w:rsidP="00D74207">
            <w:pPr>
              <w:spacing w:before="60" w:after="60"/>
              <w:ind w:left="0"/>
              <w:jc w:val="both"/>
              <w:rPr>
                <w:snapToGrid/>
                <w:szCs w:val="24"/>
              </w:rPr>
            </w:pPr>
          </w:p>
        </w:tc>
        <w:tc>
          <w:tcPr>
            <w:tcW w:w="900" w:type="dxa"/>
          </w:tcPr>
          <w:p w14:paraId="3FB79DAA" w14:textId="77777777" w:rsidR="00D74207" w:rsidRPr="00F84C46" w:rsidRDefault="00D74207" w:rsidP="00D74207">
            <w:pPr>
              <w:spacing w:before="60" w:after="60"/>
              <w:ind w:left="0"/>
              <w:jc w:val="both"/>
              <w:rPr>
                <w:snapToGrid/>
                <w:szCs w:val="24"/>
              </w:rPr>
            </w:pPr>
          </w:p>
        </w:tc>
        <w:tc>
          <w:tcPr>
            <w:tcW w:w="2700" w:type="dxa"/>
          </w:tcPr>
          <w:p w14:paraId="02284F30" w14:textId="46EEA0E8" w:rsidR="00D74207" w:rsidRPr="00F84C46" w:rsidRDefault="00D74207" w:rsidP="00D74207">
            <w:pPr>
              <w:spacing w:before="60" w:after="60"/>
              <w:ind w:left="0"/>
              <w:jc w:val="both"/>
              <w:rPr>
                <w:snapToGrid/>
                <w:szCs w:val="24"/>
              </w:rPr>
            </w:pPr>
          </w:p>
        </w:tc>
        <w:tc>
          <w:tcPr>
            <w:tcW w:w="1436" w:type="dxa"/>
          </w:tcPr>
          <w:p w14:paraId="5F72A267" w14:textId="77777777" w:rsidR="00D74207" w:rsidRPr="00F84C46" w:rsidRDefault="00D74207" w:rsidP="00D74207">
            <w:pPr>
              <w:spacing w:before="60" w:after="60"/>
              <w:ind w:left="0"/>
              <w:jc w:val="both"/>
              <w:rPr>
                <w:snapToGrid/>
                <w:szCs w:val="24"/>
              </w:rPr>
            </w:pPr>
          </w:p>
        </w:tc>
      </w:tr>
      <w:tr w:rsidR="00D74207" w:rsidRPr="00F84C46" w14:paraId="03D3A3E3" w14:textId="77777777" w:rsidTr="00CC6F22">
        <w:tc>
          <w:tcPr>
            <w:tcW w:w="1080" w:type="dxa"/>
          </w:tcPr>
          <w:p w14:paraId="190D954D" w14:textId="77777777" w:rsidR="00D74207" w:rsidRPr="00F84C46" w:rsidRDefault="00D74207" w:rsidP="00D74207">
            <w:pPr>
              <w:spacing w:before="60" w:after="60"/>
              <w:ind w:left="0"/>
              <w:jc w:val="both"/>
              <w:rPr>
                <w:snapToGrid/>
                <w:szCs w:val="24"/>
              </w:rPr>
            </w:pPr>
          </w:p>
        </w:tc>
        <w:tc>
          <w:tcPr>
            <w:tcW w:w="1080" w:type="dxa"/>
          </w:tcPr>
          <w:p w14:paraId="392557DB" w14:textId="6678D7F3" w:rsidR="00D74207" w:rsidRPr="00F84C46" w:rsidRDefault="00D74207" w:rsidP="00D74207">
            <w:pPr>
              <w:spacing w:before="60" w:after="60"/>
              <w:ind w:left="0"/>
              <w:jc w:val="both"/>
              <w:rPr>
                <w:snapToGrid/>
                <w:szCs w:val="24"/>
              </w:rPr>
            </w:pPr>
          </w:p>
        </w:tc>
        <w:tc>
          <w:tcPr>
            <w:tcW w:w="720" w:type="dxa"/>
          </w:tcPr>
          <w:p w14:paraId="68A83ED4" w14:textId="77777777" w:rsidR="00D74207" w:rsidRPr="00F84C46" w:rsidRDefault="00D74207" w:rsidP="00D74207">
            <w:pPr>
              <w:spacing w:before="60" w:after="60"/>
              <w:ind w:left="0"/>
              <w:jc w:val="both"/>
              <w:rPr>
                <w:snapToGrid/>
                <w:szCs w:val="24"/>
              </w:rPr>
            </w:pPr>
          </w:p>
        </w:tc>
        <w:tc>
          <w:tcPr>
            <w:tcW w:w="1440" w:type="dxa"/>
          </w:tcPr>
          <w:p w14:paraId="197F35CB" w14:textId="77777777" w:rsidR="00D74207" w:rsidRPr="00F84C46" w:rsidRDefault="00D74207" w:rsidP="00D74207">
            <w:pPr>
              <w:spacing w:before="60" w:after="60"/>
              <w:ind w:left="0"/>
              <w:jc w:val="both"/>
              <w:rPr>
                <w:snapToGrid/>
                <w:szCs w:val="24"/>
              </w:rPr>
            </w:pPr>
          </w:p>
        </w:tc>
        <w:tc>
          <w:tcPr>
            <w:tcW w:w="900" w:type="dxa"/>
          </w:tcPr>
          <w:p w14:paraId="403F5A01" w14:textId="77777777" w:rsidR="00D74207" w:rsidRPr="00F84C46" w:rsidRDefault="00D74207" w:rsidP="00D74207">
            <w:pPr>
              <w:spacing w:before="60" w:after="60"/>
              <w:ind w:left="0"/>
              <w:jc w:val="both"/>
              <w:rPr>
                <w:snapToGrid/>
                <w:szCs w:val="24"/>
              </w:rPr>
            </w:pPr>
          </w:p>
        </w:tc>
        <w:tc>
          <w:tcPr>
            <w:tcW w:w="2700" w:type="dxa"/>
          </w:tcPr>
          <w:p w14:paraId="596CA71D" w14:textId="611DCE65" w:rsidR="00D74207" w:rsidRPr="00F84C46" w:rsidRDefault="00D74207" w:rsidP="00D74207">
            <w:pPr>
              <w:spacing w:before="60" w:after="60"/>
              <w:ind w:left="0"/>
              <w:jc w:val="both"/>
              <w:rPr>
                <w:snapToGrid/>
                <w:szCs w:val="24"/>
              </w:rPr>
            </w:pPr>
          </w:p>
        </w:tc>
        <w:tc>
          <w:tcPr>
            <w:tcW w:w="1436" w:type="dxa"/>
          </w:tcPr>
          <w:p w14:paraId="3853D9B4" w14:textId="77777777" w:rsidR="00D74207" w:rsidRPr="00F84C46" w:rsidRDefault="00D74207" w:rsidP="00D74207">
            <w:pPr>
              <w:spacing w:before="60" w:after="60"/>
              <w:ind w:left="0"/>
              <w:jc w:val="both"/>
              <w:rPr>
                <w:snapToGrid/>
                <w:szCs w:val="24"/>
              </w:rPr>
            </w:pPr>
          </w:p>
        </w:tc>
      </w:tr>
      <w:tr w:rsidR="00D74207" w:rsidRPr="00F84C46" w14:paraId="0BDC9976" w14:textId="77777777" w:rsidTr="00CC6F22">
        <w:tc>
          <w:tcPr>
            <w:tcW w:w="1080" w:type="dxa"/>
          </w:tcPr>
          <w:p w14:paraId="6942F89B" w14:textId="77777777" w:rsidR="00D74207" w:rsidRPr="00F84C46" w:rsidRDefault="00D74207" w:rsidP="00D74207">
            <w:pPr>
              <w:spacing w:before="60" w:after="60"/>
              <w:ind w:left="0"/>
              <w:jc w:val="both"/>
              <w:rPr>
                <w:snapToGrid/>
                <w:szCs w:val="24"/>
              </w:rPr>
            </w:pPr>
          </w:p>
        </w:tc>
        <w:tc>
          <w:tcPr>
            <w:tcW w:w="1080" w:type="dxa"/>
          </w:tcPr>
          <w:p w14:paraId="4948348A" w14:textId="4F99AEF3" w:rsidR="00D74207" w:rsidRPr="00F84C46" w:rsidRDefault="00D74207" w:rsidP="00D74207">
            <w:pPr>
              <w:spacing w:before="60" w:after="60"/>
              <w:ind w:left="0"/>
              <w:jc w:val="both"/>
              <w:rPr>
                <w:snapToGrid/>
                <w:szCs w:val="24"/>
              </w:rPr>
            </w:pPr>
          </w:p>
        </w:tc>
        <w:tc>
          <w:tcPr>
            <w:tcW w:w="720" w:type="dxa"/>
          </w:tcPr>
          <w:p w14:paraId="721470FD" w14:textId="77777777" w:rsidR="00D74207" w:rsidRPr="00F84C46" w:rsidRDefault="00D74207" w:rsidP="00D74207">
            <w:pPr>
              <w:spacing w:before="60" w:after="60"/>
              <w:ind w:left="0"/>
              <w:jc w:val="both"/>
              <w:rPr>
                <w:snapToGrid/>
                <w:szCs w:val="24"/>
              </w:rPr>
            </w:pPr>
          </w:p>
        </w:tc>
        <w:tc>
          <w:tcPr>
            <w:tcW w:w="1440" w:type="dxa"/>
          </w:tcPr>
          <w:p w14:paraId="153F9878" w14:textId="77777777" w:rsidR="00D74207" w:rsidRPr="00F84C46" w:rsidRDefault="00D74207" w:rsidP="00D74207">
            <w:pPr>
              <w:spacing w:before="60" w:after="60"/>
              <w:ind w:left="0"/>
              <w:jc w:val="both"/>
              <w:rPr>
                <w:snapToGrid/>
                <w:szCs w:val="24"/>
              </w:rPr>
            </w:pPr>
          </w:p>
        </w:tc>
        <w:tc>
          <w:tcPr>
            <w:tcW w:w="900" w:type="dxa"/>
          </w:tcPr>
          <w:p w14:paraId="43C8DF21" w14:textId="77777777" w:rsidR="00D74207" w:rsidRPr="00F84C46" w:rsidRDefault="00D74207" w:rsidP="00D74207">
            <w:pPr>
              <w:spacing w:before="60" w:after="60"/>
              <w:ind w:left="0"/>
              <w:jc w:val="both"/>
              <w:rPr>
                <w:snapToGrid/>
                <w:szCs w:val="24"/>
              </w:rPr>
            </w:pPr>
          </w:p>
        </w:tc>
        <w:tc>
          <w:tcPr>
            <w:tcW w:w="2700" w:type="dxa"/>
          </w:tcPr>
          <w:p w14:paraId="0C24BCEC" w14:textId="55D98009" w:rsidR="00D74207" w:rsidRPr="00F84C46" w:rsidRDefault="00D74207" w:rsidP="00D74207">
            <w:pPr>
              <w:spacing w:before="60" w:after="60"/>
              <w:ind w:left="0"/>
              <w:jc w:val="both"/>
              <w:rPr>
                <w:snapToGrid/>
                <w:szCs w:val="24"/>
              </w:rPr>
            </w:pPr>
          </w:p>
        </w:tc>
        <w:tc>
          <w:tcPr>
            <w:tcW w:w="1436" w:type="dxa"/>
          </w:tcPr>
          <w:p w14:paraId="78706B98" w14:textId="77777777" w:rsidR="00D74207" w:rsidRPr="00F84C46" w:rsidRDefault="00D74207" w:rsidP="00D74207">
            <w:pPr>
              <w:spacing w:before="60" w:after="60"/>
              <w:ind w:left="0"/>
              <w:jc w:val="both"/>
              <w:rPr>
                <w:snapToGrid/>
                <w:szCs w:val="24"/>
              </w:rPr>
            </w:pPr>
          </w:p>
        </w:tc>
      </w:tr>
      <w:tr w:rsidR="00D74207" w:rsidRPr="00F84C46" w14:paraId="1F1E9D2C" w14:textId="77777777" w:rsidTr="00CC6F22">
        <w:tc>
          <w:tcPr>
            <w:tcW w:w="1080" w:type="dxa"/>
          </w:tcPr>
          <w:p w14:paraId="28F8056E" w14:textId="77777777" w:rsidR="00D74207" w:rsidRPr="00F84C46" w:rsidRDefault="00D74207" w:rsidP="00D74207">
            <w:pPr>
              <w:spacing w:before="60" w:after="60"/>
              <w:ind w:left="0"/>
              <w:jc w:val="both"/>
              <w:rPr>
                <w:snapToGrid/>
                <w:szCs w:val="24"/>
              </w:rPr>
            </w:pPr>
          </w:p>
        </w:tc>
        <w:tc>
          <w:tcPr>
            <w:tcW w:w="1080" w:type="dxa"/>
          </w:tcPr>
          <w:p w14:paraId="4DF52454" w14:textId="06DA41CB" w:rsidR="00D74207" w:rsidRPr="00F84C46" w:rsidRDefault="00D74207">
            <w:pPr>
              <w:spacing w:before="60" w:after="60"/>
              <w:ind w:left="0"/>
              <w:jc w:val="both"/>
              <w:rPr>
                <w:snapToGrid/>
                <w:szCs w:val="24"/>
              </w:rPr>
            </w:pPr>
          </w:p>
        </w:tc>
        <w:tc>
          <w:tcPr>
            <w:tcW w:w="720" w:type="dxa"/>
          </w:tcPr>
          <w:p w14:paraId="507F7C69" w14:textId="77777777" w:rsidR="00D74207" w:rsidRPr="00F84C46" w:rsidRDefault="00D74207" w:rsidP="00D74207">
            <w:pPr>
              <w:spacing w:before="60" w:after="60"/>
              <w:ind w:left="0"/>
              <w:jc w:val="both"/>
              <w:rPr>
                <w:snapToGrid/>
                <w:szCs w:val="24"/>
              </w:rPr>
            </w:pPr>
          </w:p>
        </w:tc>
        <w:tc>
          <w:tcPr>
            <w:tcW w:w="1440" w:type="dxa"/>
          </w:tcPr>
          <w:p w14:paraId="45D4B670" w14:textId="77777777" w:rsidR="00D74207" w:rsidRPr="00F84C46" w:rsidRDefault="00D74207" w:rsidP="00D74207">
            <w:pPr>
              <w:spacing w:before="60" w:after="60"/>
              <w:ind w:left="0"/>
              <w:jc w:val="both"/>
              <w:rPr>
                <w:snapToGrid/>
                <w:szCs w:val="24"/>
              </w:rPr>
            </w:pPr>
          </w:p>
        </w:tc>
        <w:tc>
          <w:tcPr>
            <w:tcW w:w="900" w:type="dxa"/>
          </w:tcPr>
          <w:p w14:paraId="0C67CEEB" w14:textId="77777777" w:rsidR="00D74207" w:rsidRPr="00F84C46" w:rsidRDefault="00D74207" w:rsidP="00D74207">
            <w:pPr>
              <w:spacing w:before="60" w:after="60"/>
              <w:ind w:left="0"/>
              <w:jc w:val="both"/>
              <w:rPr>
                <w:snapToGrid/>
                <w:szCs w:val="24"/>
              </w:rPr>
            </w:pPr>
          </w:p>
        </w:tc>
        <w:tc>
          <w:tcPr>
            <w:tcW w:w="2700" w:type="dxa"/>
          </w:tcPr>
          <w:p w14:paraId="0579B3E3" w14:textId="7E1ACE33" w:rsidR="00D74207" w:rsidRPr="00F84C46" w:rsidRDefault="00D74207" w:rsidP="00D74207">
            <w:pPr>
              <w:spacing w:before="60" w:after="60"/>
              <w:ind w:left="0"/>
              <w:jc w:val="both"/>
              <w:rPr>
                <w:snapToGrid/>
                <w:szCs w:val="24"/>
              </w:rPr>
            </w:pPr>
          </w:p>
        </w:tc>
        <w:tc>
          <w:tcPr>
            <w:tcW w:w="1436" w:type="dxa"/>
          </w:tcPr>
          <w:p w14:paraId="28F6CCE1" w14:textId="77777777" w:rsidR="00D74207" w:rsidRPr="00F84C46" w:rsidRDefault="00D74207" w:rsidP="00D74207">
            <w:pPr>
              <w:spacing w:before="60" w:after="60"/>
              <w:ind w:left="0"/>
              <w:jc w:val="both"/>
              <w:rPr>
                <w:snapToGrid/>
                <w:szCs w:val="24"/>
              </w:rPr>
            </w:pPr>
          </w:p>
        </w:tc>
      </w:tr>
      <w:tr w:rsidR="00D74207" w:rsidRPr="00F84C46" w14:paraId="673395F5" w14:textId="77777777" w:rsidTr="00CC6F22">
        <w:tc>
          <w:tcPr>
            <w:tcW w:w="1080" w:type="dxa"/>
          </w:tcPr>
          <w:p w14:paraId="748054C2" w14:textId="77777777" w:rsidR="00D74207" w:rsidRPr="00F84C46" w:rsidRDefault="00D74207" w:rsidP="00D74207">
            <w:pPr>
              <w:spacing w:before="60" w:after="60"/>
              <w:ind w:left="0"/>
              <w:jc w:val="both"/>
              <w:rPr>
                <w:snapToGrid/>
                <w:szCs w:val="24"/>
              </w:rPr>
            </w:pPr>
          </w:p>
        </w:tc>
        <w:tc>
          <w:tcPr>
            <w:tcW w:w="1080" w:type="dxa"/>
          </w:tcPr>
          <w:p w14:paraId="7A408405" w14:textId="64D9A493" w:rsidR="00D74207" w:rsidRPr="00F84C46" w:rsidRDefault="00D74207">
            <w:pPr>
              <w:spacing w:before="60" w:after="60"/>
              <w:ind w:left="0"/>
              <w:jc w:val="both"/>
              <w:rPr>
                <w:snapToGrid/>
                <w:szCs w:val="24"/>
              </w:rPr>
            </w:pPr>
          </w:p>
        </w:tc>
        <w:tc>
          <w:tcPr>
            <w:tcW w:w="720" w:type="dxa"/>
          </w:tcPr>
          <w:p w14:paraId="1815A33D" w14:textId="77777777" w:rsidR="00D74207" w:rsidRPr="00F84C46" w:rsidRDefault="00D74207" w:rsidP="00D74207">
            <w:pPr>
              <w:spacing w:before="60" w:after="60"/>
              <w:ind w:left="0"/>
              <w:jc w:val="both"/>
              <w:rPr>
                <w:snapToGrid/>
                <w:szCs w:val="24"/>
              </w:rPr>
            </w:pPr>
          </w:p>
        </w:tc>
        <w:tc>
          <w:tcPr>
            <w:tcW w:w="1440" w:type="dxa"/>
          </w:tcPr>
          <w:p w14:paraId="11241289" w14:textId="77777777" w:rsidR="00D74207" w:rsidRPr="00F84C46" w:rsidRDefault="00D74207" w:rsidP="00D74207">
            <w:pPr>
              <w:spacing w:before="60" w:after="60"/>
              <w:ind w:left="0"/>
              <w:jc w:val="both"/>
              <w:rPr>
                <w:snapToGrid/>
                <w:szCs w:val="24"/>
              </w:rPr>
            </w:pPr>
          </w:p>
        </w:tc>
        <w:tc>
          <w:tcPr>
            <w:tcW w:w="900" w:type="dxa"/>
          </w:tcPr>
          <w:p w14:paraId="2FE7CE2A" w14:textId="77777777" w:rsidR="00D74207" w:rsidRPr="00F84C46" w:rsidRDefault="00D74207" w:rsidP="00D74207">
            <w:pPr>
              <w:spacing w:before="60" w:after="60"/>
              <w:ind w:left="0"/>
              <w:jc w:val="both"/>
              <w:rPr>
                <w:snapToGrid/>
                <w:szCs w:val="24"/>
              </w:rPr>
            </w:pPr>
          </w:p>
        </w:tc>
        <w:tc>
          <w:tcPr>
            <w:tcW w:w="2700" w:type="dxa"/>
          </w:tcPr>
          <w:p w14:paraId="6ADCE42B" w14:textId="5DA6D4DF" w:rsidR="004334C8" w:rsidRPr="00F84C46" w:rsidRDefault="004334C8" w:rsidP="00D74207">
            <w:pPr>
              <w:spacing w:before="60" w:after="60"/>
              <w:ind w:left="0"/>
              <w:jc w:val="both"/>
              <w:rPr>
                <w:snapToGrid/>
                <w:szCs w:val="24"/>
              </w:rPr>
            </w:pPr>
          </w:p>
        </w:tc>
        <w:tc>
          <w:tcPr>
            <w:tcW w:w="1436" w:type="dxa"/>
          </w:tcPr>
          <w:p w14:paraId="372A2754" w14:textId="77777777" w:rsidR="00D74207" w:rsidRPr="00F84C46" w:rsidRDefault="00D74207" w:rsidP="00D74207">
            <w:pPr>
              <w:spacing w:before="60" w:after="60"/>
              <w:ind w:left="0"/>
              <w:jc w:val="both"/>
              <w:rPr>
                <w:snapToGrid/>
                <w:szCs w:val="24"/>
              </w:rPr>
            </w:pPr>
          </w:p>
        </w:tc>
      </w:tr>
      <w:tr w:rsidR="00D74207" w:rsidRPr="00F84C46" w14:paraId="0E169F37" w14:textId="77777777" w:rsidTr="00CC6F22">
        <w:tc>
          <w:tcPr>
            <w:tcW w:w="1080" w:type="dxa"/>
          </w:tcPr>
          <w:p w14:paraId="410CCD0B" w14:textId="77777777" w:rsidR="00D74207" w:rsidRPr="00F84C46" w:rsidRDefault="00D74207" w:rsidP="00D74207">
            <w:pPr>
              <w:spacing w:before="60" w:after="60"/>
              <w:ind w:left="0"/>
              <w:jc w:val="both"/>
              <w:rPr>
                <w:snapToGrid/>
                <w:szCs w:val="24"/>
              </w:rPr>
            </w:pPr>
          </w:p>
        </w:tc>
        <w:tc>
          <w:tcPr>
            <w:tcW w:w="1080" w:type="dxa"/>
          </w:tcPr>
          <w:p w14:paraId="2322EE33" w14:textId="77777777" w:rsidR="00D74207" w:rsidRPr="00F84C46" w:rsidRDefault="00D74207" w:rsidP="00D74207">
            <w:pPr>
              <w:spacing w:before="60" w:after="60"/>
              <w:ind w:left="0"/>
              <w:jc w:val="both"/>
              <w:rPr>
                <w:snapToGrid/>
                <w:szCs w:val="24"/>
              </w:rPr>
            </w:pPr>
          </w:p>
        </w:tc>
        <w:tc>
          <w:tcPr>
            <w:tcW w:w="720" w:type="dxa"/>
          </w:tcPr>
          <w:p w14:paraId="0E18CDC8" w14:textId="77777777" w:rsidR="00D74207" w:rsidRPr="00F84C46" w:rsidRDefault="00D74207" w:rsidP="00D74207">
            <w:pPr>
              <w:spacing w:before="60" w:after="60"/>
              <w:ind w:left="0"/>
              <w:jc w:val="both"/>
              <w:rPr>
                <w:snapToGrid/>
                <w:szCs w:val="24"/>
              </w:rPr>
            </w:pPr>
          </w:p>
        </w:tc>
        <w:tc>
          <w:tcPr>
            <w:tcW w:w="1440" w:type="dxa"/>
          </w:tcPr>
          <w:p w14:paraId="689B2E6C" w14:textId="77777777" w:rsidR="00D74207" w:rsidRPr="00F84C46" w:rsidRDefault="00D74207" w:rsidP="00D74207">
            <w:pPr>
              <w:spacing w:before="60" w:after="60"/>
              <w:ind w:left="0"/>
              <w:jc w:val="both"/>
              <w:rPr>
                <w:snapToGrid/>
                <w:szCs w:val="24"/>
              </w:rPr>
            </w:pPr>
          </w:p>
        </w:tc>
        <w:tc>
          <w:tcPr>
            <w:tcW w:w="900" w:type="dxa"/>
          </w:tcPr>
          <w:p w14:paraId="2450CAFD" w14:textId="77777777" w:rsidR="00D74207" w:rsidRPr="00F84C46" w:rsidRDefault="00D74207" w:rsidP="00D74207">
            <w:pPr>
              <w:spacing w:before="60" w:after="60"/>
              <w:ind w:left="0"/>
              <w:jc w:val="both"/>
              <w:rPr>
                <w:snapToGrid/>
                <w:szCs w:val="24"/>
              </w:rPr>
            </w:pPr>
          </w:p>
        </w:tc>
        <w:tc>
          <w:tcPr>
            <w:tcW w:w="2700" w:type="dxa"/>
          </w:tcPr>
          <w:p w14:paraId="4A881903" w14:textId="77777777" w:rsidR="00D74207" w:rsidRPr="00F84C46" w:rsidRDefault="00D74207" w:rsidP="00D74207">
            <w:pPr>
              <w:spacing w:before="60" w:after="60"/>
              <w:ind w:left="0"/>
              <w:jc w:val="both"/>
              <w:rPr>
                <w:snapToGrid/>
                <w:szCs w:val="24"/>
              </w:rPr>
            </w:pPr>
          </w:p>
        </w:tc>
        <w:tc>
          <w:tcPr>
            <w:tcW w:w="1436" w:type="dxa"/>
          </w:tcPr>
          <w:p w14:paraId="62345E68" w14:textId="77777777" w:rsidR="00D74207" w:rsidRPr="00F84C46" w:rsidRDefault="00D74207" w:rsidP="00D74207">
            <w:pPr>
              <w:spacing w:before="60" w:after="60"/>
              <w:ind w:left="0"/>
              <w:jc w:val="both"/>
              <w:rPr>
                <w:snapToGrid/>
                <w:szCs w:val="24"/>
              </w:rPr>
            </w:pPr>
          </w:p>
        </w:tc>
      </w:tr>
      <w:tr w:rsidR="00D74207" w:rsidRPr="00F84C46" w14:paraId="28C3BF53" w14:textId="77777777" w:rsidTr="00CC6F22">
        <w:tc>
          <w:tcPr>
            <w:tcW w:w="1080" w:type="dxa"/>
          </w:tcPr>
          <w:p w14:paraId="14E6B5E2" w14:textId="77777777" w:rsidR="00D74207" w:rsidRPr="00F84C46" w:rsidRDefault="00D74207" w:rsidP="00D74207">
            <w:pPr>
              <w:spacing w:before="60" w:after="60"/>
              <w:ind w:left="0"/>
              <w:jc w:val="both"/>
              <w:rPr>
                <w:snapToGrid/>
                <w:szCs w:val="24"/>
              </w:rPr>
            </w:pPr>
          </w:p>
        </w:tc>
        <w:tc>
          <w:tcPr>
            <w:tcW w:w="1080" w:type="dxa"/>
          </w:tcPr>
          <w:p w14:paraId="71DC5BB7" w14:textId="77777777" w:rsidR="00D74207" w:rsidRPr="00F84C46" w:rsidRDefault="00D74207" w:rsidP="00D74207">
            <w:pPr>
              <w:spacing w:before="60" w:after="60"/>
              <w:ind w:left="0"/>
              <w:jc w:val="both"/>
              <w:rPr>
                <w:snapToGrid/>
                <w:szCs w:val="24"/>
              </w:rPr>
            </w:pPr>
          </w:p>
        </w:tc>
        <w:tc>
          <w:tcPr>
            <w:tcW w:w="720" w:type="dxa"/>
          </w:tcPr>
          <w:p w14:paraId="2DB779A9" w14:textId="77777777" w:rsidR="00D74207" w:rsidRPr="00F84C46" w:rsidRDefault="00D74207" w:rsidP="00D74207">
            <w:pPr>
              <w:spacing w:before="60" w:after="60"/>
              <w:ind w:left="0"/>
              <w:jc w:val="both"/>
              <w:rPr>
                <w:snapToGrid/>
                <w:szCs w:val="24"/>
              </w:rPr>
            </w:pPr>
          </w:p>
        </w:tc>
        <w:tc>
          <w:tcPr>
            <w:tcW w:w="1440" w:type="dxa"/>
          </w:tcPr>
          <w:p w14:paraId="72C31DBC" w14:textId="77777777" w:rsidR="00D74207" w:rsidRPr="00F84C46" w:rsidRDefault="00D74207" w:rsidP="00D74207">
            <w:pPr>
              <w:spacing w:before="60" w:after="60"/>
              <w:ind w:left="0"/>
              <w:jc w:val="both"/>
              <w:rPr>
                <w:snapToGrid/>
                <w:szCs w:val="24"/>
              </w:rPr>
            </w:pPr>
          </w:p>
        </w:tc>
        <w:tc>
          <w:tcPr>
            <w:tcW w:w="900" w:type="dxa"/>
          </w:tcPr>
          <w:p w14:paraId="4258B13A" w14:textId="77777777" w:rsidR="00D74207" w:rsidRPr="00F84C46" w:rsidRDefault="00D74207" w:rsidP="00D74207">
            <w:pPr>
              <w:spacing w:before="60" w:after="60"/>
              <w:ind w:left="0"/>
              <w:jc w:val="both"/>
              <w:rPr>
                <w:snapToGrid/>
                <w:szCs w:val="24"/>
              </w:rPr>
            </w:pPr>
          </w:p>
        </w:tc>
        <w:tc>
          <w:tcPr>
            <w:tcW w:w="2700" w:type="dxa"/>
          </w:tcPr>
          <w:p w14:paraId="5F93E8B1" w14:textId="77777777" w:rsidR="00D74207" w:rsidRPr="00F84C46" w:rsidRDefault="00D74207" w:rsidP="00D74207">
            <w:pPr>
              <w:spacing w:before="60" w:after="60"/>
              <w:ind w:left="0"/>
              <w:jc w:val="both"/>
              <w:rPr>
                <w:snapToGrid/>
                <w:szCs w:val="24"/>
              </w:rPr>
            </w:pPr>
          </w:p>
        </w:tc>
        <w:tc>
          <w:tcPr>
            <w:tcW w:w="1436" w:type="dxa"/>
          </w:tcPr>
          <w:p w14:paraId="4852BA59" w14:textId="77777777" w:rsidR="00D74207" w:rsidRPr="00F84C46" w:rsidRDefault="00D74207" w:rsidP="00D74207">
            <w:pPr>
              <w:spacing w:before="60" w:after="60"/>
              <w:ind w:left="0"/>
              <w:jc w:val="both"/>
              <w:rPr>
                <w:snapToGrid/>
                <w:szCs w:val="24"/>
              </w:rPr>
            </w:pPr>
          </w:p>
        </w:tc>
      </w:tr>
    </w:tbl>
    <w:p w14:paraId="788FA891" w14:textId="77777777" w:rsidR="00963936" w:rsidRPr="00F84C46" w:rsidRDefault="00963936" w:rsidP="00963936">
      <w:pPr>
        <w:widowControl/>
        <w:spacing w:before="0"/>
        <w:ind w:left="0"/>
        <w:jc w:val="center"/>
        <w:rPr>
          <w:b/>
          <w:bCs/>
          <w:snapToGrid/>
          <w:sz w:val="28"/>
          <w:szCs w:val="32"/>
          <w:lang w:val="en-AU"/>
        </w:rPr>
      </w:pPr>
    </w:p>
    <w:p w14:paraId="3A42C594" w14:textId="77777777" w:rsidR="0037111F" w:rsidRPr="00F84C46" w:rsidRDefault="0037111F">
      <w:pPr>
        <w:pStyle w:val="Footer"/>
        <w:tabs>
          <w:tab w:val="clear" w:pos="4320"/>
          <w:tab w:val="clear" w:pos="8640"/>
        </w:tabs>
        <w:rPr>
          <w:szCs w:val="24"/>
        </w:rPr>
      </w:pPr>
    </w:p>
    <w:p w14:paraId="2EA27ED5" w14:textId="77777777" w:rsidR="00E72FF8" w:rsidRPr="00F84C46" w:rsidRDefault="0049112A" w:rsidP="00E72FF8">
      <w:pPr>
        <w:widowControl/>
        <w:spacing w:before="0"/>
        <w:ind w:left="0"/>
        <w:jc w:val="center"/>
        <w:rPr>
          <w:b/>
          <w:bCs/>
          <w:snapToGrid/>
          <w:sz w:val="28"/>
          <w:szCs w:val="32"/>
          <w:lang w:val="en-AU"/>
        </w:rPr>
      </w:pPr>
      <w:r w:rsidRPr="00F84C46">
        <w:rPr>
          <w:b/>
          <w:bCs/>
          <w:snapToGrid/>
          <w:sz w:val="28"/>
          <w:szCs w:val="32"/>
          <w:lang w:val="en-AU"/>
        </w:rPr>
        <w:br w:type="page"/>
      </w:r>
      <w:r w:rsidR="00E72FF8" w:rsidRPr="00F84C46">
        <w:rPr>
          <w:b/>
          <w:bCs/>
          <w:snapToGrid/>
          <w:sz w:val="28"/>
          <w:szCs w:val="32"/>
          <w:lang w:val="en-AU"/>
        </w:rPr>
        <w:lastRenderedPageBreak/>
        <w:t>TRANG KÝ</w:t>
      </w:r>
    </w:p>
    <w:p w14:paraId="2AE87078" w14:textId="77777777" w:rsidR="00E72FF8" w:rsidRPr="00F84C46" w:rsidRDefault="00E72FF8" w:rsidP="00E72FF8">
      <w:pPr>
        <w:widowControl/>
        <w:tabs>
          <w:tab w:val="left" w:pos="2160"/>
          <w:tab w:val="right" w:pos="5040"/>
          <w:tab w:val="left" w:pos="5760"/>
          <w:tab w:val="right" w:pos="8640"/>
        </w:tabs>
        <w:spacing w:before="0"/>
        <w:ind w:left="0"/>
        <w:jc w:val="center"/>
        <w:rPr>
          <w:snapToGrid/>
          <w:szCs w:val="24"/>
          <w:lang w:val="en-AU"/>
        </w:rPr>
      </w:pPr>
    </w:p>
    <w:p w14:paraId="322F8330"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p>
    <w:p w14:paraId="63C888E0"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p>
    <w:p w14:paraId="1F37DB4F"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r w:rsidRPr="00F84C46">
        <w:rPr>
          <w:snapToGrid/>
          <w:szCs w:val="24"/>
          <w:lang w:val="en-AU"/>
        </w:rPr>
        <w:t>Người lập:</w:t>
      </w:r>
      <w:r w:rsidRPr="00F84C46">
        <w:rPr>
          <w:snapToGrid/>
          <w:szCs w:val="24"/>
          <w:lang w:val="en-AU"/>
        </w:rPr>
        <w:tab/>
      </w:r>
      <w:r w:rsidRPr="00F84C46">
        <w:rPr>
          <w:snapToGrid/>
          <w:szCs w:val="24"/>
          <w:u w:val="single"/>
          <w:lang w:val="en-AU"/>
        </w:rPr>
        <w:tab/>
      </w:r>
      <w:r w:rsidRPr="00F84C46">
        <w:rPr>
          <w:snapToGrid/>
          <w:szCs w:val="24"/>
          <w:lang w:val="en-AU"/>
        </w:rPr>
        <w:tab/>
        <w:t>&lt;Ngày&gt;</w:t>
      </w:r>
      <w:r w:rsidRPr="00F84C46">
        <w:rPr>
          <w:snapToGrid/>
          <w:szCs w:val="24"/>
          <w:u w:val="single"/>
          <w:lang w:val="en-AU"/>
        </w:rPr>
        <w:tab/>
      </w:r>
    </w:p>
    <w:p w14:paraId="3CE528B0"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r w:rsidRPr="00F84C46">
        <w:rPr>
          <w:snapToGrid/>
          <w:szCs w:val="24"/>
          <w:lang w:val="en-AU"/>
        </w:rPr>
        <w:tab/>
        <w:t>&lt;Chức danh&gt;</w:t>
      </w:r>
      <w:r w:rsidRPr="00F84C46">
        <w:rPr>
          <w:snapToGrid/>
          <w:szCs w:val="24"/>
          <w:lang w:val="en-AU"/>
        </w:rPr>
        <w:tab/>
      </w:r>
    </w:p>
    <w:p w14:paraId="3E56AA40"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p>
    <w:p w14:paraId="1DCE2993"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p>
    <w:p w14:paraId="091DBB75"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p>
    <w:p w14:paraId="54AD1CD1"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r w:rsidRPr="00F84C46">
        <w:rPr>
          <w:snapToGrid/>
          <w:szCs w:val="24"/>
          <w:lang w:val="en-AU"/>
        </w:rPr>
        <w:t>Người xem xét:</w:t>
      </w:r>
      <w:r w:rsidRPr="00F84C46">
        <w:rPr>
          <w:snapToGrid/>
          <w:szCs w:val="24"/>
          <w:lang w:val="en-AU"/>
        </w:rPr>
        <w:tab/>
      </w:r>
      <w:r w:rsidRPr="00F84C46">
        <w:rPr>
          <w:snapToGrid/>
          <w:szCs w:val="24"/>
          <w:u w:val="single"/>
          <w:lang w:val="en-AU"/>
        </w:rPr>
        <w:tab/>
      </w:r>
      <w:r w:rsidRPr="00F84C46">
        <w:rPr>
          <w:snapToGrid/>
          <w:szCs w:val="24"/>
          <w:lang w:val="en-AU"/>
        </w:rPr>
        <w:tab/>
        <w:t>&lt;Ngày&gt;</w:t>
      </w:r>
      <w:r w:rsidRPr="00F84C46">
        <w:rPr>
          <w:snapToGrid/>
          <w:szCs w:val="24"/>
          <w:u w:val="single"/>
          <w:lang w:val="en-AU"/>
        </w:rPr>
        <w:tab/>
      </w:r>
    </w:p>
    <w:p w14:paraId="1037694D" w14:textId="77777777" w:rsidR="00E72FF8" w:rsidRPr="00F84C46" w:rsidRDefault="00E72FF8" w:rsidP="00E72FF8">
      <w:pPr>
        <w:widowControl/>
        <w:tabs>
          <w:tab w:val="left" w:pos="2160"/>
          <w:tab w:val="left" w:pos="5840"/>
        </w:tabs>
        <w:spacing w:before="0"/>
        <w:ind w:left="0"/>
        <w:rPr>
          <w:snapToGrid/>
          <w:szCs w:val="24"/>
          <w:lang w:val="en-AU"/>
        </w:rPr>
      </w:pPr>
      <w:r w:rsidRPr="00F84C46">
        <w:rPr>
          <w:snapToGrid/>
          <w:szCs w:val="24"/>
          <w:lang w:val="en-AU"/>
        </w:rPr>
        <w:tab/>
        <w:t>&lt;Chức danh&gt;</w:t>
      </w:r>
      <w:r w:rsidRPr="00F84C46">
        <w:rPr>
          <w:snapToGrid/>
          <w:szCs w:val="24"/>
          <w:lang w:val="en-AU"/>
        </w:rPr>
        <w:tab/>
      </w:r>
    </w:p>
    <w:p w14:paraId="38CF6D9D" w14:textId="77777777" w:rsidR="00E72FF8" w:rsidRPr="00F84C46" w:rsidRDefault="00E72FF8" w:rsidP="00E72FF8">
      <w:pPr>
        <w:widowControl/>
        <w:tabs>
          <w:tab w:val="left" w:pos="2160"/>
          <w:tab w:val="left" w:pos="5840"/>
        </w:tabs>
        <w:spacing w:before="0"/>
        <w:ind w:left="0"/>
        <w:rPr>
          <w:snapToGrid/>
          <w:szCs w:val="24"/>
          <w:lang w:val="en-AU"/>
        </w:rPr>
      </w:pPr>
    </w:p>
    <w:p w14:paraId="08ACF42F" w14:textId="77777777" w:rsidR="00E72FF8" w:rsidRPr="00F84C46" w:rsidRDefault="00E72FF8" w:rsidP="00E72FF8">
      <w:pPr>
        <w:widowControl/>
        <w:tabs>
          <w:tab w:val="left" w:pos="2160"/>
          <w:tab w:val="left" w:pos="5840"/>
        </w:tabs>
        <w:spacing w:before="0"/>
        <w:ind w:left="0"/>
        <w:rPr>
          <w:snapToGrid/>
          <w:szCs w:val="24"/>
          <w:lang w:val="en-AU"/>
        </w:rPr>
      </w:pPr>
    </w:p>
    <w:p w14:paraId="6E2061E0" w14:textId="77777777" w:rsidR="00E72FF8" w:rsidRPr="00F84C46" w:rsidRDefault="00E72FF8" w:rsidP="00E72FF8">
      <w:pPr>
        <w:widowControl/>
        <w:tabs>
          <w:tab w:val="left" w:pos="2160"/>
          <w:tab w:val="left" w:pos="5840"/>
        </w:tabs>
        <w:spacing w:before="0"/>
        <w:ind w:left="0"/>
        <w:rPr>
          <w:snapToGrid/>
          <w:szCs w:val="24"/>
          <w:lang w:val="en-AU"/>
        </w:rPr>
      </w:pPr>
    </w:p>
    <w:p w14:paraId="6B57AE0E"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r w:rsidRPr="00F84C46">
        <w:rPr>
          <w:snapToGrid/>
          <w:szCs w:val="24"/>
          <w:lang w:val="en-AU"/>
        </w:rPr>
        <w:t>Người xem xét:</w:t>
      </w:r>
      <w:r w:rsidRPr="00F84C46">
        <w:rPr>
          <w:snapToGrid/>
          <w:szCs w:val="24"/>
          <w:lang w:val="en-AU"/>
        </w:rPr>
        <w:tab/>
      </w:r>
      <w:r w:rsidRPr="00F84C46">
        <w:rPr>
          <w:snapToGrid/>
          <w:szCs w:val="24"/>
          <w:u w:val="single"/>
          <w:lang w:val="en-AU"/>
        </w:rPr>
        <w:tab/>
      </w:r>
      <w:r w:rsidRPr="00F84C46">
        <w:rPr>
          <w:snapToGrid/>
          <w:szCs w:val="24"/>
          <w:lang w:val="en-AU"/>
        </w:rPr>
        <w:tab/>
        <w:t>&lt;Ngày&gt;</w:t>
      </w:r>
      <w:r w:rsidRPr="00F84C46">
        <w:rPr>
          <w:snapToGrid/>
          <w:szCs w:val="24"/>
          <w:u w:val="single"/>
          <w:lang w:val="en-AU"/>
        </w:rPr>
        <w:tab/>
      </w:r>
    </w:p>
    <w:p w14:paraId="1DBD4DA4" w14:textId="77777777" w:rsidR="00E72FF8" w:rsidRPr="00F84C46" w:rsidRDefault="00E72FF8" w:rsidP="00E72FF8">
      <w:pPr>
        <w:widowControl/>
        <w:tabs>
          <w:tab w:val="left" w:pos="2160"/>
          <w:tab w:val="left" w:pos="5840"/>
        </w:tabs>
        <w:spacing w:before="0"/>
        <w:ind w:left="0"/>
        <w:rPr>
          <w:snapToGrid/>
          <w:szCs w:val="24"/>
          <w:lang w:val="en-AU"/>
        </w:rPr>
      </w:pPr>
      <w:r w:rsidRPr="00F84C46">
        <w:rPr>
          <w:snapToGrid/>
          <w:szCs w:val="24"/>
          <w:lang w:val="en-AU"/>
        </w:rPr>
        <w:tab/>
        <w:t>&lt;Chức danh&gt;</w:t>
      </w:r>
    </w:p>
    <w:p w14:paraId="02585E7B" w14:textId="77777777" w:rsidR="00E72FF8" w:rsidRPr="00F84C46" w:rsidRDefault="00E72FF8" w:rsidP="00E72FF8">
      <w:pPr>
        <w:widowControl/>
        <w:tabs>
          <w:tab w:val="left" w:pos="2160"/>
          <w:tab w:val="left" w:pos="5840"/>
        </w:tabs>
        <w:spacing w:before="0"/>
        <w:ind w:left="0"/>
        <w:rPr>
          <w:snapToGrid/>
          <w:szCs w:val="24"/>
          <w:lang w:val="en-AU"/>
        </w:rPr>
      </w:pPr>
    </w:p>
    <w:p w14:paraId="132D3641" w14:textId="77777777" w:rsidR="00E72FF8" w:rsidRPr="00F84C46" w:rsidRDefault="00E72FF8" w:rsidP="00E72FF8">
      <w:pPr>
        <w:widowControl/>
        <w:tabs>
          <w:tab w:val="left" w:pos="2160"/>
          <w:tab w:val="left" w:pos="5840"/>
        </w:tabs>
        <w:spacing w:before="0"/>
        <w:ind w:left="0"/>
        <w:rPr>
          <w:snapToGrid/>
          <w:szCs w:val="24"/>
          <w:lang w:val="en-AU"/>
        </w:rPr>
      </w:pPr>
    </w:p>
    <w:p w14:paraId="48871D7A" w14:textId="77777777" w:rsidR="00E72FF8" w:rsidRPr="00F84C46" w:rsidRDefault="00E72FF8" w:rsidP="00E72FF8">
      <w:pPr>
        <w:widowControl/>
        <w:tabs>
          <w:tab w:val="left" w:pos="2160"/>
          <w:tab w:val="left" w:pos="5840"/>
        </w:tabs>
        <w:spacing w:before="0"/>
        <w:ind w:left="0"/>
        <w:rPr>
          <w:snapToGrid/>
          <w:szCs w:val="24"/>
          <w:lang w:val="en-AU"/>
        </w:rPr>
      </w:pPr>
    </w:p>
    <w:p w14:paraId="0282B534"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r w:rsidRPr="00F84C46">
        <w:rPr>
          <w:snapToGrid/>
          <w:szCs w:val="24"/>
          <w:lang w:val="en-AU"/>
        </w:rPr>
        <w:t>Người phê duyệt:</w:t>
      </w:r>
      <w:r w:rsidRPr="00F84C46">
        <w:rPr>
          <w:snapToGrid/>
          <w:szCs w:val="24"/>
          <w:lang w:val="en-AU"/>
        </w:rPr>
        <w:tab/>
      </w:r>
      <w:r w:rsidRPr="00F84C46">
        <w:rPr>
          <w:snapToGrid/>
          <w:szCs w:val="24"/>
          <w:u w:val="single"/>
          <w:lang w:val="en-AU"/>
        </w:rPr>
        <w:tab/>
      </w:r>
      <w:r w:rsidRPr="00F84C46">
        <w:rPr>
          <w:snapToGrid/>
          <w:szCs w:val="24"/>
          <w:lang w:val="en-AU"/>
        </w:rPr>
        <w:tab/>
        <w:t>&lt;Ngày&gt;</w:t>
      </w:r>
      <w:r w:rsidRPr="00F84C46">
        <w:rPr>
          <w:snapToGrid/>
          <w:szCs w:val="24"/>
          <w:u w:val="single"/>
          <w:lang w:val="en-AU"/>
        </w:rPr>
        <w:tab/>
      </w:r>
    </w:p>
    <w:p w14:paraId="6B6E443C" w14:textId="77777777" w:rsidR="0037111F" w:rsidRPr="00F84C46" w:rsidRDefault="00E72FF8" w:rsidP="00E72FF8">
      <w:pPr>
        <w:tabs>
          <w:tab w:val="left" w:pos="2160"/>
          <w:tab w:val="right" w:pos="5040"/>
          <w:tab w:val="left" w:pos="5760"/>
          <w:tab w:val="right" w:pos="8640"/>
        </w:tabs>
        <w:ind w:left="0"/>
        <w:rPr>
          <w:szCs w:val="24"/>
        </w:rPr>
      </w:pPr>
      <w:r w:rsidRPr="00F84C46">
        <w:rPr>
          <w:snapToGrid/>
          <w:szCs w:val="24"/>
          <w:lang w:val="en-AU"/>
        </w:rPr>
        <w:tab/>
        <w:t>&lt;Chức danh&gt;</w:t>
      </w:r>
    </w:p>
    <w:p w14:paraId="003CA26C" w14:textId="77777777" w:rsidR="0037111F" w:rsidRPr="00F84C46" w:rsidRDefault="0037111F">
      <w:pPr>
        <w:tabs>
          <w:tab w:val="left" w:pos="2160"/>
          <w:tab w:val="left" w:pos="5840"/>
        </w:tabs>
        <w:ind w:left="0"/>
        <w:rPr>
          <w:szCs w:val="24"/>
        </w:rPr>
      </w:pPr>
    </w:p>
    <w:p w14:paraId="312FAD93" w14:textId="77777777" w:rsidR="0037111F" w:rsidRPr="00F84C46" w:rsidRDefault="0037111F">
      <w:pPr>
        <w:tabs>
          <w:tab w:val="left" w:pos="2160"/>
          <w:tab w:val="left" w:pos="5840"/>
        </w:tabs>
        <w:ind w:left="0"/>
        <w:rPr>
          <w:szCs w:val="24"/>
        </w:rPr>
      </w:pPr>
      <w:r w:rsidRPr="00F84C46">
        <w:rPr>
          <w:szCs w:val="24"/>
        </w:rPr>
        <w:tab/>
      </w:r>
    </w:p>
    <w:p w14:paraId="0D22BDEB" w14:textId="77777777" w:rsidR="0037111F" w:rsidRPr="00F84C46" w:rsidRDefault="0037111F" w:rsidP="00870683"/>
    <w:p w14:paraId="08DC9640" w14:textId="77777777" w:rsidR="0037111F" w:rsidRPr="00F84C46" w:rsidRDefault="0039473B">
      <w:pPr>
        <w:pStyle w:val="NormalH"/>
        <w:ind w:left="0"/>
        <w:jc w:val="center"/>
        <w:rPr>
          <w:rFonts w:ascii="Times New Roman" w:hAnsi="Times New Roman"/>
          <w:b/>
          <w:sz w:val="28"/>
          <w:szCs w:val="28"/>
        </w:rPr>
      </w:pPr>
      <w:r w:rsidRPr="00F84C46">
        <w:rPr>
          <w:rFonts w:ascii="Times New Roman" w:hAnsi="Times New Roman"/>
          <w:b/>
          <w:sz w:val="28"/>
          <w:szCs w:val="28"/>
        </w:rPr>
        <w:lastRenderedPageBreak/>
        <w:t>MỤC LỤC</w:t>
      </w:r>
    </w:p>
    <w:bookmarkStart w:id="0" w:name="_Toc452446886"/>
    <w:p w14:paraId="3CCB763D" w14:textId="77777777" w:rsidR="00B71539" w:rsidRDefault="00B71539">
      <w:pPr>
        <w:pStyle w:val="TOC1"/>
        <w:rPr>
          <w:rFonts w:asciiTheme="minorHAnsi" w:eastAsiaTheme="minorEastAsia" w:hAnsiTheme="minorHAnsi" w:cstheme="minorBidi"/>
          <w:b w:val="0"/>
          <w:snapToGrid/>
          <w:sz w:val="22"/>
          <w:szCs w:val="22"/>
        </w:rPr>
      </w:pPr>
      <w:r>
        <w:rPr>
          <w:b w:val="0"/>
          <w:i/>
          <w:sz w:val="28"/>
          <w:szCs w:val="28"/>
        </w:rPr>
        <w:fldChar w:fldCharType="begin"/>
      </w:r>
      <w:r>
        <w:rPr>
          <w:b w:val="0"/>
          <w:i/>
          <w:sz w:val="28"/>
          <w:szCs w:val="28"/>
        </w:rPr>
        <w:instrText xml:space="preserve"> TOC \o "1-4" \h \z </w:instrText>
      </w:r>
      <w:r>
        <w:rPr>
          <w:b w:val="0"/>
          <w:i/>
          <w:sz w:val="28"/>
          <w:szCs w:val="28"/>
        </w:rPr>
        <w:fldChar w:fldCharType="separate"/>
      </w:r>
      <w:hyperlink w:anchor="_Toc16499213" w:history="1">
        <w:r w:rsidRPr="005F7E13">
          <w:rPr>
            <w:rStyle w:val="Hyperlink"/>
          </w:rPr>
          <w:t>1</w:t>
        </w:r>
        <w:r>
          <w:rPr>
            <w:rFonts w:asciiTheme="minorHAnsi" w:eastAsiaTheme="minorEastAsia" w:hAnsiTheme="minorHAnsi" w:cstheme="minorBidi"/>
            <w:b w:val="0"/>
            <w:snapToGrid/>
            <w:sz w:val="22"/>
            <w:szCs w:val="22"/>
          </w:rPr>
          <w:tab/>
        </w:r>
        <w:r w:rsidRPr="005F7E13">
          <w:rPr>
            <w:rStyle w:val="Hyperlink"/>
          </w:rPr>
          <w:t>GIỚI THIỆU</w:t>
        </w:r>
        <w:r>
          <w:rPr>
            <w:webHidden/>
          </w:rPr>
          <w:tab/>
        </w:r>
        <w:r>
          <w:rPr>
            <w:webHidden/>
          </w:rPr>
          <w:fldChar w:fldCharType="begin"/>
        </w:r>
        <w:r>
          <w:rPr>
            <w:webHidden/>
          </w:rPr>
          <w:instrText xml:space="preserve"> PAGEREF _Toc16499213 \h </w:instrText>
        </w:r>
        <w:r>
          <w:rPr>
            <w:webHidden/>
          </w:rPr>
        </w:r>
        <w:r>
          <w:rPr>
            <w:webHidden/>
          </w:rPr>
          <w:fldChar w:fldCharType="separate"/>
        </w:r>
        <w:r>
          <w:rPr>
            <w:webHidden/>
          </w:rPr>
          <w:t>5</w:t>
        </w:r>
        <w:r>
          <w:rPr>
            <w:webHidden/>
          </w:rPr>
          <w:fldChar w:fldCharType="end"/>
        </w:r>
      </w:hyperlink>
    </w:p>
    <w:p w14:paraId="6483D661" w14:textId="77777777" w:rsidR="00B71539" w:rsidRDefault="00387E46">
      <w:pPr>
        <w:pStyle w:val="TOC2"/>
        <w:rPr>
          <w:rFonts w:asciiTheme="minorHAnsi" w:eastAsiaTheme="minorEastAsia" w:hAnsiTheme="minorHAnsi" w:cstheme="minorBidi"/>
          <w:snapToGrid/>
          <w:sz w:val="22"/>
          <w:szCs w:val="22"/>
        </w:rPr>
      </w:pPr>
      <w:hyperlink w:anchor="_Toc16499214" w:history="1">
        <w:r w:rsidR="00B71539" w:rsidRPr="005F7E13">
          <w:rPr>
            <w:rStyle w:val="Hyperlink"/>
          </w:rPr>
          <w:t>1.1</w:t>
        </w:r>
        <w:r w:rsidR="00B71539">
          <w:rPr>
            <w:rFonts w:asciiTheme="minorHAnsi" w:eastAsiaTheme="minorEastAsia" w:hAnsiTheme="minorHAnsi" w:cstheme="minorBidi"/>
            <w:snapToGrid/>
            <w:sz w:val="22"/>
            <w:szCs w:val="22"/>
          </w:rPr>
          <w:tab/>
        </w:r>
        <w:r w:rsidR="00B71539" w:rsidRPr="005F7E13">
          <w:rPr>
            <w:rStyle w:val="Hyperlink"/>
          </w:rPr>
          <w:t>Mục đích tài liệu</w:t>
        </w:r>
        <w:r w:rsidR="00B71539">
          <w:rPr>
            <w:webHidden/>
          </w:rPr>
          <w:tab/>
        </w:r>
        <w:r w:rsidR="00B71539">
          <w:rPr>
            <w:webHidden/>
          </w:rPr>
          <w:fldChar w:fldCharType="begin"/>
        </w:r>
        <w:r w:rsidR="00B71539">
          <w:rPr>
            <w:webHidden/>
          </w:rPr>
          <w:instrText xml:space="preserve"> PAGEREF _Toc16499214 \h </w:instrText>
        </w:r>
        <w:r w:rsidR="00B71539">
          <w:rPr>
            <w:webHidden/>
          </w:rPr>
        </w:r>
        <w:r w:rsidR="00B71539">
          <w:rPr>
            <w:webHidden/>
          </w:rPr>
          <w:fldChar w:fldCharType="separate"/>
        </w:r>
        <w:r w:rsidR="00B71539">
          <w:rPr>
            <w:webHidden/>
          </w:rPr>
          <w:t>5</w:t>
        </w:r>
        <w:r w:rsidR="00B71539">
          <w:rPr>
            <w:webHidden/>
          </w:rPr>
          <w:fldChar w:fldCharType="end"/>
        </w:r>
      </w:hyperlink>
    </w:p>
    <w:p w14:paraId="30C4275F" w14:textId="77777777" w:rsidR="00B71539" w:rsidRDefault="00387E46">
      <w:pPr>
        <w:pStyle w:val="TOC2"/>
        <w:rPr>
          <w:rFonts w:asciiTheme="minorHAnsi" w:eastAsiaTheme="minorEastAsia" w:hAnsiTheme="minorHAnsi" w:cstheme="minorBidi"/>
          <w:snapToGrid/>
          <w:sz w:val="22"/>
          <w:szCs w:val="22"/>
        </w:rPr>
      </w:pPr>
      <w:hyperlink w:anchor="_Toc16499215" w:history="1">
        <w:r w:rsidR="00B71539" w:rsidRPr="005F7E13">
          <w:rPr>
            <w:rStyle w:val="Hyperlink"/>
          </w:rPr>
          <w:t>1.2</w:t>
        </w:r>
        <w:r w:rsidR="00B71539">
          <w:rPr>
            <w:rFonts w:asciiTheme="minorHAnsi" w:eastAsiaTheme="minorEastAsia" w:hAnsiTheme="minorHAnsi" w:cstheme="minorBidi"/>
            <w:snapToGrid/>
            <w:sz w:val="22"/>
            <w:szCs w:val="22"/>
          </w:rPr>
          <w:tab/>
        </w:r>
        <w:r w:rsidR="00B71539" w:rsidRPr="005F7E13">
          <w:rPr>
            <w:rStyle w:val="Hyperlink"/>
          </w:rPr>
          <w:t>Phạm vi tài liệu</w:t>
        </w:r>
        <w:r w:rsidR="00B71539">
          <w:rPr>
            <w:webHidden/>
          </w:rPr>
          <w:tab/>
        </w:r>
        <w:r w:rsidR="00B71539">
          <w:rPr>
            <w:webHidden/>
          </w:rPr>
          <w:fldChar w:fldCharType="begin"/>
        </w:r>
        <w:r w:rsidR="00B71539">
          <w:rPr>
            <w:webHidden/>
          </w:rPr>
          <w:instrText xml:space="preserve"> PAGEREF _Toc16499215 \h </w:instrText>
        </w:r>
        <w:r w:rsidR="00B71539">
          <w:rPr>
            <w:webHidden/>
          </w:rPr>
        </w:r>
        <w:r w:rsidR="00B71539">
          <w:rPr>
            <w:webHidden/>
          </w:rPr>
          <w:fldChar w:fldCharType="separate"/>
        </w:r>
        <w:r w:rsidR="00B71539">
          <w:rPr>
            <w:webHidden/>
          </w:rPr>
          <w:t>5</w:t>
        </w:r>
        <w:r w:rsidR="00B71539">
          <w:rPr>
            <w:webHidden/>
          </w:rPr>
          <w:fldChar w:fldCharType="end"/>
        </w:r>
      </w:hyperlink>
    </w:p>
    <w:p w14:paraId="02C213B2" w14:textId="2BDF3AE5" w:rsidR="0037111F" w:rsidRPr="00F84C46" w:rsidRDefault="00B71539">
      <w:pPr>
        <w:pStyle w:val="TOC4"/>
        <w:rPr>
          <w:i w:val="0"/>
          <w:szCs w:val="24"/>
        </w:rPr>
      </w:pPr>
      <w:r>
        <w:rPr>
          <w:b/>
          <w:i w:val="0"/>
          <w:sz w:val="28"/>
          <w:szCs w:val="28"/>
        </w:rPr>
        <w:fldChar w:fldCharType="end"/>
      </w:r>
      <w:bookmarkStart w:id="1" w:name="_GoBack"/>
      <w:bookmarkEnd w:id="1"/>
    </w:p>
    <w:p w14:paraId="6A7A529A" w14:textId="77777777" w:rsidR="008552AB" w:rsidRPr="00F84C46" w:rsidRDefault="008552AB" w:rsidP="007C359E">
      <w:pPr>
        <w:spacing w:after="120"/>
        <w:ind w:left="0"/>
        <w:rPr>
          <w:szCs w:val="24"/>
        </w:rPr>
      </w:pPr>
      <w:bookmarkStart w:id="2" w:name="OLE_LINK3"/>
      <w:bookmarkStart w:id="3" w:name="OLE_LINK4"/>
      <w:bookmarkStart w:id="4" w:name="_Toc72062201"/>
      <w:bookmarkEnd w:id="0"/>
    </w:p>
    <w:bookmarkEnd w:id="2"/>
    <w:bookmarkEnd w:id="3"/>
    <w:p w14:paraId="71BFCDF6" w14:textId="77777777" w:rsidR="008552AB" w:rsidRPr="00F84C46" w:rsidRDefault="002B7967" w:rsidP="008552AB">
      <w:pPr>
        <w:ind w:left="0"/>
      </w:pPr>
      <w:r w:rsidRPr="00F84C46">
        <w:br w:type="page"/>
      </w:r>
    </w:p>
    <w:p w14:paraId="664D5C69" w14:textId="77777777" w:rsidR="0037111F" w:rsidRPr="00F84C46" w:rsidRDefault="0037111F">
      <w:pPr>
        <w:pStyle w:val="Heading1"/>
        <w:spacing w:before="120" w:after="120"/>
        <w:rPr>
          <w:szCs w:val="24"/>
        </w:rPr>
      </w:pPr>
      <w:bookmarkStart w:id="5" w:name="_Toc16499213"/>
      <w:r w:rsidRPr="00F84C46">
        <w:rPr>
          <w:szCs w:val="24"/>
        </w:rPr>
        <w:lastRenderedPageBreak/>
        <w:t>GIỚI THIỆU</w:t>
      </w:r>
      <w:bookmarkEnd w:id="4"/>
      <w:bookmarkEnd w:id="5"/>
    </w:p>
    <w:p w14:paraId="40DF26B3" w14:textId="77777777" w:rsidR="0037111F" w:rsidRPr="00F84C46" w:rsidRDefault="0037111F">
      <w:pPr>
        <w:pStyle w:val="Heading2"/>
        <w:rPr>
          <w:rFonts w:ascii="Times New Roman" w:hAnsi="Times New Roman"/>
          <w:szCs w:val="24"/>
        </w:rPr>
      </w:pPr>
      <w:bookmarkStart w:id="6" w:name="_Toc66964156"/>
      <w:bookmarkStart w:id="7" w:name="_Toc72062202"/>
      <w:bookmarkStart w:id="8" w:name="_Toc16499214"/>
      <w:r w:rsidRPr="00F84C46">
        <w:rPr>
          <w:rFonts w:ascii="Times New Roman" w:hAnsi="Times New Roman"/>
          <w:szCs w:val="24"/>
        </w:rPr>
        <w:t>Mục đích tài liệu</w:t>
      </w:r>
      <w:bookmarkEnd w:id="6"/>
      <w:bookmarkEnd w:id="7"/>
      <w:bookmarkEnd w:id="8"/>
    </w:p>
    <w:p w14:paraId="78D76D11" w14:textId="52542EF4" w:rsidR="00573C73" w:rsidRDefault="00573C73" w:rsidP="00573C73">
      <w:r>
        <w:t>Tài liệu này nêu chi tiết các yêu cầu chức năng và các yêu cầu phi chức năng cho Trang quản trị</w:t>
      </w:r>
    </w:p>
    <w:p w14:paraId="16DAA8E1" w14:textId="77777777" w:rsidR="0037111F" w:rsidRPr="00F84C46" w:rsidRDefault="0037111F">
      <w:pPr>
        <w:pStyle w:val="Heading2"/>
        <w:rPr>
          <w:rFonts w:ascii="Times New Roman" w:hAnsi="Times New Roman"/>
          <w:szCs w:val="24"/>
        </w:rPr>
      </w:pPr>
      <w:bookmarkStart w:id="9" w:name="_Toc66964157"/>
      <w:bookmarkStart w:id="10" w:name="_Toc72062203"/>
      <w:bookmarkStart w:id="11" w:name="_Toc16499215"/>
      <w:r w:rsidRPr="00F84C46">
        <w:rPr>
          <w:rFonts w:ascii="Times New Roman" w:hAnsi="Times New Roman"/>
          <w:szCs w:val="24"/>
        </w:rPr>
        <w:t>Phạm vi tài liệu</w:t>
      </w:r>
      <w:bookmarkEnd w:id="9"/>
      <w:bookmarkEnd w:id="10"/>
      <w:bookmarkEnd w:id="11"/>
    </w:p>
    <w:p w14:paraId="1A49EB76" w14:textId="70ED9D0C" w:rsidR="00723CF1" w:rsidRPr="00573C73" w:rsidRDefault="00573C73" w:rsidP="00573C73">
      <w:r w:rsidRPr="00940424">
        <w:t>Phạm vi của tài liệu này là dành cho mọi giao diện được yêu cầu.</w:t>
      </w:r>
    </w:p>
    <w:p w14:paraId="20DAC58B" w14:textId="77777777" w:rsidR="0037111F" w:rsidRPr="00F84C46" w:rsidRDefault="0037111F">
      <w:pPr>
        <w:pStyle w:val="Heading2"/>
        <w:rPr>
          <w:rFonts w:ascii="Times New Roman" w:hAnsi="Times New Roman"/>
          <w:szCs w:val="24"/>
        </w:rPr>
      </w:pPr>
      <w:bookmarkStart w:id="12" w:name="_Toc40023090"/>
      <w:bookmarkStart w:id="13" w:name="_Toc40545062"/>
      <w:bookmarkStart w:id="14" w:name="_Toc43256392"/>
      <w:bookmarkStart w:id="15" w:name="_Toc47768301"/>
      <w:bookmarkStart w:id="16" w:name="_Toc48041132"/>
      <w:bookmarkStart w:id="17" w:name="_Toc66964158"/>
      <w:bookmarkStart w:id="18" w:name="_Toc72062204"/>
      <w:bookmarkStart w:id="19" w:name="_Toc16499216"/>
      <w:r w:rsidRPr="00F84C46">
        <w:rPr>
          <w:rFonts w:ascii="Times New Roman" w:hAnsi="Times New Roman"/>
          <w:szCs w:val="24"/>
        </w:rPr>
        <w:t>Định nghĩa thuật ngữ và các từ viết tắt</w:t>
      </w:r>
      <w:bookmarkEnd w:id="12"/>
      <w:bookmarkEnd w:id="13"/>
      <w:bookmarkEnd w:id="14"/>
      <w:bookmarkEnd w:id="15"/>
      <w:bookmarkEnd w:id="16"/>
      <w:bookmarkEnd w:id="17"/>
      <w:bookmarkEnd w:id="18"/>
      <w:bookmarkEnd w:id="19"/>
    </w:p>
    <w:p w14:paraId="03D91767" w14:textId="77777777" w:rsidR="009B10E0" w:rsidRPr="00F84C46" w:rsidRDefault="00486463" w:rsidP="009B10E0">
      <w:pPr>
        <w:rPr>
          <w:color w:val="993300"/>
          <w:szCs w:val="24"/>
        </w:rPr>
      </w:pPr>
      <w:r w:rsidRPr="00F84C46">
        <w:rPr>
          <w:color w:val="993300"/>
          <w:szCs w:val="24"/>
        </w:rPr>
        <w:t xml:space="preserve"> </w:t>
      </w:r>
    </w:p>
    <w:tbl>
      <w:tblPr>
        <w:tblW w:w="8781" w:type="dxa"/>
        <w:tblInd w:w="55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45"/>
        <w:gridCol w:w="4660"/>
        <w:gridCol w:w="2076"/>
      </w:tblGrid>
      <w:tr w:rsidR="00486463" w:rsidRPr="00F84C46" w14:paraId="060C363D" w14:textId="77777777">
        <w:trPr>
          <w:tblHeader/>
        </w:trPr>
        <w:tc>
          <w:tcPr>
            <w:tcW w:w="2045" w:type="dxa"/>
            <w:shd w:val="pct5" w:color="auto" w:fill="FFFFFF"/>
          </w:tcPr>
          <w:p w14:paraId="3A637CD8" w14:textId="77777777" w:rsidR="009B10E0" w:rsidRPr="00F84C46" w:rsidRDefault="009B10E0" w:rsidP="00E51C35">
            <w:pPr>
              <w:ind w:left="0"/>
              <w:jc w:val="center"/>
              <w:rPr>
                <w:b/>
                <w:szCs w:val="24"/>
              </w:rPr>
            </w:pPr>
            <w:r w:rsidRPr="00F84C46">
              <w:rPr>
                <w:b/>
                <w:szCs w:val="24"/>
              </w:rPr>
              <w:t>Thuật ngữ</w:t>
            </w:r>
          </w:p>
        </w:tc>
        <w:tc>
          <w:tcPr>
            <w:tcW w:w="4660" w:type="dxa"/>
            <w:shd w:val="pct5" w:color="auto" w:fill="FFFFFF"/>
          </w:tcPr>
          <w:p w14:paraId="15B94DAD" w14:textId="77777777" w:rsidR="009B10E0" w:rsidRPr="00F84C46" w:rsidRDefault="009B10E0" w:rsidP="00E51C35">
            <w:pPr>
              <w:ind w:left="20"/>
              <w:jc w:val="center"/>
              <w:rPr>
                <w:b/>
                <w:szCs w:val="24"/>
              </w:rPr>
            </w:pPr>
            <w:r w:rsidRPr="00F84C46">
              <w:rPr>
                <w:b/>
                <w:szCs w:val="24"/>
              </w:rPr>
              <w:t>Định nghĩa</w:t>
            </w:r>
          </w:p>
        </w:tc>
        <w:tc>
          <w:tcPr>
            <w:tcW w:w="2076" w:type="dxa"/>
            <w:shd w:val="pct5" w:color="auto" w:fill="FFFFFF"/>
          </w:tcPr>
          <w:p w14:paraId="00E5AC36" w14:textId="77777777" w:rsidR="009B10E0" w:rsidRPr="00F84C46" w:rsidRDefault="009B10E0" w:rsidP="00E51C35">
            <w:pPr>
              <w:ind w:left="0"/>
              <w:jc w:val="center"/>
              <w:rPr>
                <w:b/>
                <w:szCs w:val="24"/>
              </w:rPr>
            </w:pPr>
            <w:r w:rsidRPr="00F84C46">
              <w:rPr>
                <w:b/>
                <w:szCs w:val="24"/>
              </w:rPr>
              <w:t>Ghi chú</w:t>
            </w:r>
          </w:p>
        </w:tc>
      </w:tr>
      <w:tr w:rsidR="00486463" w:rsidRPr="00F84C46" w14:paraId="74EB44ED" w14:textId="77777777">
        <w:tc>
          <w:tcPr>
            <w:tcW w:w="2045" w:type="dxa"/>
          </w:tcPr>
          <w:p w14:paraId="1D89727E" w14:textId="77777777" w:rsidR="009B10E0" w:rsidRPr="00F84C46" w:rsidRDefault="009B10E0" w:rsidP="00E51C35">
            <w:pPr>
              <w:ind w:left="0"/>
              <w:rPr>
                <w:szCs w:val="24"/>
              </w:rPr>
            </w:pPr>
          </w:p>
        </w:tc>
        <w:tc>
          <w:tcPr>
            <w:tcW w:w="4660" w:type="dxa"/>
          </w:tcPr>
          <w:p w14:paraId="3CFA10D1" w14:textId="77777777" w:rsidR="009B10E0" w:rsidRPr="00F84C46" w:rsidRDefault="009B10E0" w:rsidP="00E51C35">
            <w:pPr>
              <w:ind w:left="20"/>
              <w:rPr>
                <w:szCs w:val="24"/>
              </w:rPr>
            </w:pPr>
          </w:p>
        </w:tc>
        <w:tc>
          <w:tcPr>
            <w:tcW w:w="2076" w:type="dxa"/>
          </w:tcPr>
          <w:p w14:paraId="6063EF96" w14:textId="77777777" w:rsidR="009B10E0" w:rsidRPr="00F84C46" w:rsidRDefault="009B10E0" w:rsidP="00E51C35">
            <w:pPr>
              <w:rPr>
                <w:szCs w:val="24"/>
              </w:rPr>
            </w:pPr>
          </w:p>
        </w:tc>
      </w:tr>
      <w:tr w:rsidR="00486463" w:rsidRPr="00F84C46" w14:paraId="66B56233" w14:textId="77777777">
        <w:tc>
          <w:tcPr>
            <w:tcW w:w="2045" w:type="dxa"/>
          </w:tcPr>
          <w:p w14:paraId="00C02679" w14:textId="77777777" w:rsidR="009B10E0" w:rsidRPr="00F84C46" w:rsidRDefault="009B10E0" w:rsidP="00E51C35">
            <w:pPr>
              <w:ind w:left="0"/>
              <w:rPr>
                <w:szCs w:val="24"/>
              </w:rPr>
            </w:pPr>
          </w:p>
        </w:tc>
        <w:tc>
          <w:tcPr>
            <w:tcW w:w="4660" w:type="dxa"/>
          </w:tcPr>
          <w:p w14:paraId="6690927F" w14:textId="77777777" w:rsidR="009B10E0" w:rsidRPr="00F84C46" w:rsidRDefault="009B10E0" w:rsidP="00E51C35">
            <w:pPr>
              <w:ind w:left="20"/>
              <w:rPr>
                <w:szCs w:val="24"/>
              </w:rPr>
            </w:pPr>
          </w:p>
        </w:tc>
        <w:tc>
          <w:tcPr>
            <w:tcW w:w="2076" w:type="dxa"/>
          </w:tcPr>
          <w:p w14:paraId="53510839" w14:textId="77777777" w:rsidR="009B10E0" w:rsidRPr="00F84C46" w:rsidRDefault="009B10E0" w:rsidP="00E51C35">
            <w:pPr>
              <w:rPr>
                <w:szCs w:val="24"/>
              </w:rPr>
            </w:pPr>
          </w:p>
        </w:tc>
      </w:tr>
      <w:tr w:rsidR="00486463" w:rsidRPr="00F84C46" w14:paraId="5F3742A2" w14:textId="77777777">
        <w:tc>
          <w:tcPr>
            <w:tcW w:w="2045" w:type="dxa"/>
            <w:tcBorders>
              <w:bottom w:val="dotted" w:sz="4" w:space="0" w:color="auto"/>
            </w:tcBorders>
          </w:tcPr>
          <w:p w14:paraId="57852328" w14:textId="77777777" w:rsidR="009B10E0" w:rsidRPr="00F84C46" w:rsidRDefault="009B10E0" w:rsidP="00E51C35">
            <w:pPr>
              <w:ind w:left="0"/>
              <w:rPr>
                <w:szCs w:val="24"/>
              </w:rPr>
            </w:pPr>
          </w:p>
        </w:tc>
        <w:tc>
          <w:tcPr>
            <w:tcW w:w="4660" w:type="dxa"/>
            <w:tcBorders>
              <w:bottom w:val="dotted" w:sz="4" w:space="0" w:color="auto"/>
            </w:tcBorders>
          </w:tcPr>
          <w:p w14:paraId="29A28D33" w14:textId="77777777" w:rsidR="009B10E0" w:rsidRPr="00F84C46" w:rsidRDefault="009B10E0" w:rsidP="00E51C35">
            <w:pPr>
              <w:ind w:left="20"/>
              <w:rPr>
                <w:szCs w:val="24"/>
              </w:rPr>
            </w:pPr>
          </w:p>
        </w:tc>
        <w:tc>
          <w:tcPr>
            <w:tcW w:w="2076" w:type="dxa"/>
            <w:tcBorders>
              <w:bottom w:val="dotted" w:sz="4" w:space="0" w:color="auto"/>
            </w:tcBorders>
          </w:tcPr>
          <w:p w14:paraId="5C0FA4EF" w14:textId="77777777" w:rsidR="009B10E0" w:rsidRPr="00F84C46" w:rsidRDefault="009B10E0" w:rsidP="00E51C35">
            <w:pPr>
              <w:rPr>
                <w:szCs w:val="24"/>
              </w:rPr>
            </w:pPr>
          </w:p>
        </w:tc>
      </w:tr>
      <w:tr w:rsidR="00486463" w:rsidRPr="00F84C46" w14:paraId="1031740C" w14:textId="77777777">
        <w:tc>
          <w:tcPr>
            <w:tcW w:w="2045" w:type="dxa"/>
            <w:tcBorders>
              <w:bottom w:val="dotted" w:sz="4" w:space="0" w:color="auto"/>
            </w:tcBorders>
          </w:tcPr>
          <w:p w14:paraId="66042A93" w14:textId="77777777" w:rsidR="009B10E0" w:rsidRPr="00F84C46" w:rsidRDefault="009B10E0" w:rsidP="00E51C35">
            <w:pPr>
              <w:ind w:left="0"/>
              <w:rPr>
                <w:szCs w:val="24"/>
              </w:rPr>
            </w:pPr>
          </w:p>
        </w:tc>
        <w:tc>
          <w:tcPr>
            <w:tcW w:w="4660" w:type="dxa"/>
            <w:tcBorders>
              <w:bottom w:val="dotted" w:sz="4" w:space="0" w:color="auto"/>
            </w:tcBorders>
          </w:tcPr>
          <w:p w14:paraId="48E22E8E" w14:textId="77777777" w:rsidR="009B10E0" w:rsidRPr="00F84C46" w:rsidRDefault="009B10E0" w:rsidP="00E51C35">
            <w:pPr>
              <w:ind w:left="20"/>
              <w:rPr>
                <w:szCs w:val="24"/>
              </w:rPr>
            </w:pPr>
          </w:p>
        </w:tc>
        <w:tc>
          <w:tcPr>
            <w:tcW w:w="2076" w:type="dxa"/>
            <w:tcBorders>
              <w:bottom w:val="dotted" w:sz="4" w:space="0" w:color="auto"/>
            </w:tcBorders>
          </w:tcPr>
          <w:p w14:paraId="2820DFAB" w14:textId="77777777" w:rsidR="009B10E0" w:rsidRPr="00F84C46" w:rsidRDefault="009B10E0" w:rsidP="00E51C35">
            <w:pPr>
              <w:rPr>
                <w:szCs w:val="24"/>
              </w:rPr>
            </w:pPr>
          </w:p>
        </w:tc>
      </w:tr>
      <w:tr w:rsidR="00486463" w:rsidRPr="00F84C46" w14:paraId="56FE309F" w14:textId="77777777">
        <w:tc>
          <w:tcPr>
            <w:tcW w:w="2045" w:type="dxa"/>
            <w:tcBorders>
              <w:bottom w:val="dotted" w:sz="4" w:space="0" w:color="auto"/>
            </w:tcBorders>
          </w:tcPr>
          <w:p w14:paraId="543DAA6E" w14:textId="77777777" w:rsidR="009B10E0" w:rsidRPr="00F84C46" w:rsidRDefault="009B10E0" w:rsidP="00E51C35">
            <w:pPr>
              <w:ind w:left="0"/>
              <w:rPr>
                <w:szCs w:val="24"/>
              </w:rPr>
            </w:pPr>
          </w:p>
        </w:tc>
        <w:tc>
          <w:tcPr>
            <w:tcW w:w="4660" w:type="dxa"/>
            <w:tcBorders>
              <w:bottom w:val="dotted" w:sz="4" w:space="0" w:color="auto"/>
            </w:tcBorders>
          </w:tcPr>
          <w:p w14:paraId="5CC00F08" w14:textId="77777777" w:rsidR="009B10E0" w:rsidRPr="00F84C46" w:rsidRDefault="009B10E0" w:rsidP="00E51C35">
            <w:pPr>
              <w:ind w:left="20"/>
              <w:rPr>
                <w:szCs w:val="24"/>
              </w:rPr>
            </w:pPr>
          </w:p>
        </w:tc>
        <w:tc>
          <w:tcPr>
            <w:tcW w:w="2076" w:type="dxa"/>
            <w:tcBorders>
              <w:bottom w:val="dotted" w:sz="4" w:space="0" w:color="auto"/>
            </w:tcBorders>
          </w:tcPr>
          <w:p w14:paraId="4F0D9446" w14:textId="77777777" w:rsidR="009B10E0" w:rsidRPr="00F84C46" w:rsidRDefault="009B10E0" w:rsidP="00E51C35">
            <w:pPr>
              <w:rPr>
                <w:szCs w:val="24"/>
              </w:rPr>
            </w:pPr>
          </w:p>
        </w:tc>
      </w:tr>
      <w:tr w:rsidR="00486463" w:rsidRPr="00F84C46" w14:paraId="46F6D8EF" w14:textId="77777777">
        <w:tc>
          <w:tcPr>
            <w:tcW w:w="2045" w:type="dxa"/>
            <w:shd w:val="pct10" w:color="000000" w:fill="FFFFFF"/>
          </w:tcPr>
          <w:p w14:paraId="709C32E1" w14:textId="77777777" w:rsidR="009B10E0" w:rsidRPr="00F84C46" w:rsidRDefault="009B10E0" w:rsidP="00E51C35">
            <w:pPr>
              <w:ind w:left="0"/>
              <w:rPr>
                <w:szCs w:val="24"/>
              </w:rPr>
            </w:pPr>
          </w:p>
        </w:tc>
        <w:tc>
          <w:tcPr>
            <w:tcW w:w="4660" w:type="dxa"/>
            <w:shd w:val="pct10" w:color="000000" w:fill="FFFFFF"/>
          </w:tcPr>
          <w:p w14:paraId="3358C9E4" w14:textId="77777777" w:rsidR="009B10E0" w:rsidRPr="00F84C46" w:rsidRDefault="009B10E0" w:rsidP="00E51C35">
            <w:pPr>
              <w:ind w:left="20"/>
              <w:rPr>
                <w:szCs w:val="24"/>
              </w:rPr>
            </w:pPr>
          </w:p>
        </w:tc>
        <w:tc>
          <w:tcPr>
            <w:tcW w:w="2076" w:type="dxa"/>
            <w:shd w:val="pct10" w:color="000000" w:fill="FFFFFF"/>
          </w:tcPr>
          <w:p w14:paraId="7045F5E2" w14:textId="77777777" w:rsidR="009B10E0" w:rsidRPr="00F84C46" w:rsidRDefault="009B10E0" w:rsidP="00E51C35">
            <w:pPr>
              <w:rPr>
                <w:szCs w:val="24"/>
              </w:rPr>
            </w:pPr>
          </w:p>
        </w:tc>
      </w:tr>
    </w:tbl>
    <w:p w14:paraId="06ED3027" w14:textId="77777777" w:rsidR="009B10E0" w:rsidRPr="00F84C46" w:rsidRDefault="009B10E0" w:rsidP="009B10E0">
      <w:pPr>
        <w:jc w:val="center"/>
        <w:rPr>
          <w:szCs w:val="24"/>
        </w:rPr>
      </w:pPr>
      <w:r w:rsidRPr="00F84C46">
        <w:rPr>
          <w:szCs w:val="24"/>
        </w:rPr>
        <w:t>Bảng 1: Thuật ngữ và định nghĩa</w:t>
      </w:r>
    </w:p>
    <w:p w14:paraId="545D0E26" w14:textId="77777777" w:rsidR="009B10E0" w:rsidRPr="00F84C46" w:rsidRDefault="009B10E0" w:rsidP="009B10E0">
      <w:pPr>
        <w:rPr>
          <w:color w:val="993300"/>
          <w:szCs w:val="24"/>
        </w:rPr>
      </w:pPr>
    </w:p>
    <w:p w14:paraId="10F4BAAC" w14:textId="77777777" w:rsidR="009B10E0" w:rsidRPr="00F84C46" w:rsidRDefault="009B10E0" w:rsidP="000124D0">
      <w:pPr>
        <w:pStyle w:val="NormalIndent"/>
      </w:pPr>
    </w:p>
    <w:p w14:paraId="17AA1D6C" w14:textId="5DD17A40" w:rsidR="0037111F" w:rsidRPr="00F84C46" w:rsidRDefault="0037111F">
      <w:pPr>
        <w:pStyle w:val="Heading2"/>
        <w:rPr>
          <w:rFonts w:ascii="Times New Roman" w:hAnsi="Times New Roman"/>
          <w:szCs w:val="24"/>
        </w:rPr>
      </w:pPr>
      <w:bookmarkStart w:id="20" w:name="_Toc16499217"/>
      <w:r w:rsidRPr="00F84C46">
        <w:rPr>
          <w:rFonts w:ascii="Times New Roman" w:hAnsi="Times New Roman"/>
          <w:szCs w:val="24"/>
        </w:rPr>
        <w:t>Tài liệu tham khảo</w:t>
      </w:r>
      <w:bookmarkEnd w:id="20"/>
    </w:p>
    <w:p w14:paraId="74376FE7" w14:textId="77777777" w:rsidR="0037111F" w:rsidRPr="00F84C46" w:rsidRDefault="0037111F">
      <w:pPr>
        <w:pStyle w:val="BodyTextIndent"/>
        <w:rPr>
          <w:rFonts w:ascii="Times New Roman" w:hAnsi="Times New Roman"/>
          <w:szCs w:val="24"/>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430"/>
        <w:gridCol w:w="2340"/>
        <w:gridCol w:w="2340"/>
        <w:gridCol w:w="1710"/>
      </w:tblGrid>
      <w:tr w:rsidR="0037111F" w:rsidRPr="00F84C46" w14:paraId="706F97BC" w14:textId="77777777">
        <w:trPr>
          <w:jc w:val="center"/>
        </w:trPr>
        <w:tc>
          <w:tcPr>
            <w:tcW w:w="2430" w:type="dxa"/>
            <w:shd w:val="pct10" w:color="auto" w:fill="auto"/>
          </w:tcPr>
          <w:p w14:paraId="0DCCEF8D" w14:textId="77777777" w:rsidR="0037111F" w:rsidRPr="00F84C46" w:rsidRDefault="0037111F">
            <w:pPr>
              <w:pStyle w:val="BodyTextIndent"/>
              <w:ind w:left="0"/>
              <w:jc w:val="center"/>
              <w:rPr>
                <w:rFonts w:ascii="Times New Roman" w:hAnsi="Times New Roman"/>
                <w:szCs w:val="24"/>
              </w:rPr>
            </w:pPr>
            <w:r w:rsidRPr="00F84C46">
              <w:rPr>
                <w:rFonts w:ascii="Times New Roman" w:hAnsi="Times New Roman"/>
                <w:szCs w:val="24"/>
              </w:rPr>
              <w:t>Tên tài liệu</w:t>
            </w:r>
          </w:p>
        </w:tc>
        <w:tc>
          <w:tcPr>
            <w:tcW w:w="2340" w:type="dxa"/>
            <w:shd w:val="pct10" w:color="auto" w:fill="auto"/>
          </w:tcPr>
          <w:p w14:paraId="0A0EA6CE" w14:textId="77777777" w:rsidR="0037111F" w:rsidRPr="00F84C46" w:rsidRDefault="0037111F">
            <w:pPr>
              <w:pStyle w:val="BodyTextIndent"/>
              <w:ind w:left="0"/>
              <w:jc w:val="center"/>
              <w:rPr>
                <w:rFonts w:ascii="Times New Roman" w:hAnsi="Times New Roman"/>
                <w:szCs w:val="24"/>
              </w:rPr>
            </w:pPr>
            <w:r w:rsidRPr="00F84C46">
              <w:rPr>
                <w:rFonts w:ascii="Times New Roman" w:hAnsi="Times New Roman"/>
                <w:szCs w:val="24"/>
              </w:rPr>
              <w:t>Ngày phát hành</w:t>
            </w:r>
          </w:p>
        </w:tc>
        <w:tc>
          <w:tcPr>
            <w:tcW w:w="2340" w:type="dxa"/>
            <w:shd w:val="pct10" w:color="auto" w:fill="auto"/>
          </w:tcPr>
          <w:p w14:paraId="6F21D140" w14:textId="77777777" w:rsidR="0037111F" w:rsidRPr="00F84C46" w:rsidRDefault="0037111F">
            <w:pPr>
              <w:pStyle w:val="BodyTextIndent"/>
              <w:ind w:left="0"/>
              <w:jc w:val="center"/>
              <w:rPr>
                <w:rFonts w:ascii="Times New Roman" w:hAnsi="Times New Roman"/>
                <w:szCs w:val="24"/>
              </w:rPr>
            </w:pPr>
            <w:r w:rsidRPr="00F84C46">
              <w:rPr>
                <w:rFonts w:ascii="Times New Roman" w:hAnsi="Times New Roman"/>
                <w:szCs w:val="24"/>
              </w:rPr>
              <w:t>Nguồn</w:t>
            </w:r>
          </w:p>
        </w:tc>
        <w:tc>
          <w:tcPr>
            <w:tcW w:w="1710" w:type="dxa"/>
            <w:shd w:val="pct10" w:color="auto" w:fill="auto"/>
          </w:tcPr>
          <w:p w14:paraId="7F6568BA" w14:textId="77777777" w:rsidR="0037111F" w:rsidRPr="00F84C46" w:rsidRDefault="0037111F">
            <w:pPr>
              <w:pStyle w:val="BodyTextIndent"/>
              <w:ind w:left="0"/>
              <w:jc w:val="center"/>
              <w:rPr>
                <w:rFonts w:ascii="Times New Roman" w:hAnsi="Times New Roman"/>
                <w:szCs w:val="24"/>
              </w:rPr>
            </w:pPr>
            <w:r w:rsidRPr="00F84C46">
              <w:rPr>
                <w:rFonts w:ascii="Times New Roman" w:hAnsi="Times New Roman"/>
                <w:szCs w:val="24"/>
              </w:rPr>
              <w:t>Ghi chú</w:t>
            </w:r>
          </w:p>
        </w:tc>
      </w:tr>
      <w:tr w:rsidR="0037111F" w:rsidRPr="00F84C46" w14:paraId="46F4E8E7" w14:textId="77777777">
        <w:trPr>
          <w:jc w:val="center"/>
        </w:trPr>
        <w:tc>
          <w:tcPr>
            <w:tcW w:w="2430" w:type="dxa"/>
          </w:tcPr>
          <w:p w14:paraId="041D045B" w14:textId="77777777" w:rsidR="0037111F" w:rsidRPr="00F84C46" w:rsidRDefault="0037111F">
            <w:pPr>
              <w:pStyle w:val="BodyTextIndent"/>
              <w:ind w:left="0"/>
              <w:rPr>
                <w:rFonts w:ascii="Times New Roman" w:hAnsi="Times New Roman"/>
                <w:szCs w:val="24"/>
              </w:rPr>
            </w:pPr>
          </w:p>
        </w:tc>
        <w:tc>
          <w:tcPr>
            <w:tcW w:w="2340" w:type="dxa"/>
          </w:tcPr>
          <w:p w14:paraId="683CD0AD" w14:textId="77777777" w:rsidR="0037111F" w:rsidRPr="00F84C46" w:rsidRDefault="0037111F">
            <w:pPr>
              <w:pStyle w:val="BodyTextIndent"/>
              <w:ind w:left="0"/>
              <w:rPr>
                <w:rFonts w:ascii="Times New Roman" w:hAnsi="Times New Roman"/>
                <w:szCs w:val="24"/>
              </w:rPr>
            </w:pPr>
          </w:p>
        </w:tc>
        <w:tc>
          <w:tcPr>
            <w:tcW w:w="2340" w:type="dxa"/>
          </w:tcPr>
          <w:p w14:paraId="001E70D7" w14:textId="77777777" w:rsidR="0037111F" w:rsidRPr="00F84C46" w:rsidRDefault="0037111F">
            <w:pPr>
              <w:pStyle w:val="BodyTextIndent"/>
              <w:ind w:left="0"/>
              <w:rPr>
                <w:rFonts w:ascii="Times New Roman" w:hAnsi="Times New Roman"/>
                <w:szCs w:val="24"/>
              </w:rPr>
            </w:pPr>
          </w:p>
        </w:tc>
        <w:tc>
          <w:tcPr>
            <w:tcW w:w="1710" w:type="dxa"/>
          </w:tcPr>
          <w:p w14:paraId="2ADBA27A" w14:textId="77777777" w:rsidR="0037111F" w:rsidRPr="00F84C46" w:rsidRDefault="0037111F">
            <w:pPr>
              <w:pStyle w:val="BodyTextIndent"/>
              <w:ind w:left="0"/>
              <w:rPr>
                <w:rFonts w:ascii="Times New Roman" w:hAnsi="Times New Roman"/>
                <w:szCs w:val="24"/>
              </w:rPr>
            </w:pPr>
          </w:p>
        </w:tc>
      </w:tr>
      <w:tr w:rsidR="0037111F" w:rsidRPr="00F84C46" w14:paraId="0E2DDEDB" w14:textId="77777777">
        <w:trPr>
          <w:jc w:val="center"/>
        </w:trPr>
        <w:tc>
          <w:tcPr>
            <w:tcW w:w="2430" w:type="dxa"/>
            <w:tcBorders>
              <w:bottom w:val="dotted" w:sz="4" w:space="0" w:color="auto"/>
            </w:tcBorders>
          </w:tcPr>
          <w:p w14:paraId="3C97D231" w14:textId="77777777" w:rsidR="0037111F" w:rsidRPr="00F84C46" w:rsidRDefault="0037111F">
            <w:pPr>
              <w:pStyle w:val="BodyTextIndent"/>
              <w:ind w:left="0"/>
              <w:rPr>
                <w:rFonts w:ascii="Times New Roman" w:hAnsi="Times New Roman"/>
                <w:szCs w:val="24"/>
              </w:rPr>
            </w:pPr>
          </w:p>
        </w:tc>
        <w:tc>
          <w:tcPr>
            <w:tcW w:w="2340" w:type="dxa"/>
            <w:tcBorders>
              <w:bottom w:val="dotted" w:sz="4" w:space="0" w:color="auto"/>
            </w:tcBorders>
          </w:tcPr>
          <w:p w14:paraId="27676756" w14:textId="77777777" w:rsidR="0037111F" w:rsidRPr="00F84C46" w:rsidRDefault="0037111F">
            <w:pPr>
              <w:pStyle w:val="BodyTextIndent"/>
              <w:ind w:left="0"/>
              <w:rPr>
                <w:rFonts w:ascii="Times New Roman" w:hAnsi="Times New Roman"/>
                <w:szCs w:val="24"/>
              </w:rPr>
            </w:pPr>
          </w:p>
        </w:tc>
        <w:tc>
          <w:tcPr>
            <w:tcW w:w="2340" w:type="dxa"/>
            <w:tcBorders>
              <w:bottom w:val="dotted" w:sz="4" w:space="0" w:color="auto"/>
            </w:tcBorders>
          </w:tcPr>
          <w:p w14:paraId="44F4174C" w14:textId="77777777" w:rsidR="0037111F" w:rsidRPr="00F84C46" w:rsidRDefault="0037111F">
            <w:pPr>
              <w:pStyle w:val="BodyTextIndent"/>
              <w:ind w:left="0"/>
              <w:rPr>
                <w:rFonts w:ascii="Times New Roman" w:hAnsi="Times New Roman"/>
                <w:szCs w:val="24"/>
              </w:rPr>
            </w:pPr>
          </w:p>
        </w:tc>
        <w:tc>
          <w:tcPr>
            <w:tcW w:w="1710" w:type="dxa"/>
            <w:tcBorders>
              <w:bottom w:val="dotted" w:sz="4" w:space="0" w:color="auto"/>
            </w:tcBorders>
          </w:tcPr>
          <w:p w14:paraId="632E9C45" w14:textId="77777777" w:rsidR="0037111F" w:rsidRPr="00F84C46" w:rsidRDefault="0037111F">
            <w:pPr>
              <w:pStyle w:val="BodyTextIndent"/>
              <w:ind w:left="0"/>
              <w:rPr>
                <w:rFonts w:ascii="Times New Roman" w:hAnsi="Times New Roman"/>
                <w:szCs w:val="24"/>
              </w:rPr>
            </w:pPr>
          </w:p>
        </w:tc>
      </w:tr>
      <w:tr w:rsidR="0037111F" w:rsidRPr="00F84C46" w14:paraId="141EA35B" w14:textId="77777777">
        <w:trPr>
          <w:jc w:val="center"/>
        </w:trPr>
        <w:tc>
          <w:tcPr>
            <w:tcW w:w="2430" w:type="dxa"/>
            <w:shd w:val="pct10" w:color="auto" w:fill="auto"/>
          </w:tcPr>
          <w:p w14:paraId="10CB3E98" w14:textId="77777777" w:rsidR="0037111F" w:rsidRPr="00F84C46" w:rsidRDefault="0037111F">
            <w:pPr>
              <w:pStyle w:val="BodyTextIndent"/>
              <w:ind w:left="0"/>
              <w:rPr>
                <w:rFonts w:ascii="Times New Roman" w:hAnsi="Times New Roman"/>
                <w:szCs w:val="24"/>
              </w:rPr>
            </w:pPr>
          </w:p>
        </w:tc>
        <w:tc>
          <w:tcPr>
            <w:tcW w:w="2340" w:type="dxa"/>
            <w:shd w:val="pct10" w:color="auto" w:fill="auto"/>
          </w:tcPr>
          <w:p w14:paraId="602D0830" w14:textId="77777777" w:rsidR="0037111F" w:rsidRPr="00F84C46" w:rsidRDefault="0037111F">
            <w:pPr>
              <w:pStyle w:val="BodyTextIndent"/>
              <w:ind w:left="0"/>
              <w:rPr>
                <w:rFonts w:ascii="Times New Roman" w:hAnsi="Times New Roman"/>
                <w:szCs w:val="24"/>
              </w:rPr>
            </w:pPr>
          </w:p>
        </w:tc>
        <w:tc>
          <w:tcPr>
            <w:tcW w:w="2340" w:type="dxa"/>
            <w:shd w:val="pct10" w:color="auto" w:fill="auto"/>
          </w:tcPr>
          <w:p w14:paraId="3A9FF167" w14:textId="77777777" w:rsidR="0037111F" w:rsidRPr="00F84C46" w:rsidRDefault="0037111F">
            <w:pPr>
              <w:pStyle w:val="BodyTextIndent"/>
              <w:ind w:left="0"/>
              <w:rPr>
                <w:rFonts w:ascii="Times New Roman" w:hAnsi="Times New Roman"/>
                <w:szCs w:val="24"/>
              </w:rPr>
            </w:pPr>
          </w:p>
        </w:tc>
        <w:tc>
          <w:tcPr>
            <w:tcW w:w="1710" w:type="dxa"/>
            <w:shd w:val="pct10" w:color="auto" w:fill="auto"/>
          </w:tcPr>
          <w:p w14:paraId="24FCDFB3" w14:textId="77777777" w:rsidR="0037111F" w:rsidRPr="00F84C46" w:rsidRDefault="0037111F">
            <w:pPr>
              <w:pStyle w:val="BodyTextIndent"/>
              <w:ind w:left="0"/>
              <w:rPr>
                <w:rFonts w:ascii="Times New Roman" w:hAnsi="Times New Roman"/>
                <w:szCs w:val="24"/>
              </w:rPr>
            </w:pPr>
          </w:p>
        </w:tc>
      </w:tr>
    </w:tbl>
    <w:p w14:paraId="66767470" w14:textId="01A8C93E" w:rsidR="00723CF1" w:rsidRPr="00F84C46" w:rsidRDefault="00723CF1" w:rsidP="00573C73">
      <w:pPr>
        <w:ind w:left="0"/>
        <w:rPr>
          <w:szCs w:val="24"/>
        </w:rPr>
      </w:pPr>
    </w:p>
    <w:p w14:paraId="2C1B4C9E" w14:textId="77777777" w:rsidR="0037111F" w:rsidRPr="00F84C46" w:rsidRDefault="0037111F">
      <w:pPr>
        <w:pStyle w:val="Heading1"/>
        <w:spacing w:before="120" w:after="120"/>
        <w:rPr>
          <w:szCs w:val="24"/>
        </w:rPr>
      </w:pPr>
      <w:bookmarkStart w:id="21" w:name="_Toc72062206"/>
      <w:bookmarkStart w:id="22" w:name="_Toc16499219"/>
      <w:bookmarkStart w:id="23" w:name="_Toc66964161"/>
      <w:r w:rsidRPr="00F84C46">
        <w:rPr>
          <w:szCs w:val="24"/>
        </w:rPr>
        <w:t>TỔNG QUAN VỀ HỆ THỐNG</w:t>
      </w:r>
      <w:bookmarkEnd w:id="21"/>
      <w:bookmarkEnd w:id="22"/>
    </w:p>
    <w:p w14:paraId="2E5720FE" w14:textId="6B6785FA" w:rsidR="001322F7" w:rsidRPr="00F84C46" w:rsidRDefault="001E73CD" w:rsidP="001322F7">
      <w:pPr>
        <w:pStyle w:val="Heading2"/>
        <w:rPr>
          <w:rFonts w:ascii="Times New Roman" w:hAnsi="Times New Roman"/>
          <w:szCs w:val="24"/>
        </w:rPr>
      </w:pPr>
      <w:bookmarkStart w:id="24" w:name="_Toc72062208"/>
      <w:r>
        <w:rPr>
          <w:rFonts w:ascii="Times New Roman" w:hAnsi="Times New Roman"/>
          <w:szCs w:val="24"/>
        </w:rPr>
        <w:t>Sơ đồ quan hệ Usecase</w:t>
      </w:r>
      <w:r w:rsidR="001B00B5">
        <w:rPr>
          <w:rFonts w:ascii="Times New Roman" w:hAnsi="Times New Roman"/>
          <w:szCs w:val="24"/>
        </w:rPr>
        <w:t xml:space="preserve"> (thiếu sơ đồ)</w:t>
      </w:r>
    </w:p>
    <w:p w14:paraId="19BDF16C" w14:textId="77777777" w:rsidR="001B00B5" w:rsidRDefault="006D078C" w:rsidP="001B00B5">
      <w:r w:rsidRPr="00F84C46">
        <w:rPr>
          <w:szCs w:val="24"/>
        </w:rPr>
        <w:t xml:space="preserve"> </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54"/>
        <w:gridCol w:w="3203"/>
        <w:gridCol w:w="4699"/>
      </w:tblGrid>
      <w:tr w:rsidR="001B00B5" w:rsidRPr="001475C9" w14:paraId="024ADB0C" w14:textId="77777777" w:rsidTr="001B00B5">
        <w:tc>
          <w:tcPr>
            <w:tcW w:w="1454" w:type="dxa"/>
            <w:shd w:val="clear" w:color="auto" w:fill="FABF8F"/>
          </w:tcPr>
          <w:p w14:paraId="26E387B0" w14:textId="77777777" w:rsidR="001B00B5" w:rsidRPr="001475C9" w:rsidRDefault="001B00B5" w:rsidP="00717BC2">
            <w:pPr>
              <w:rPr>
                <w:b/>
                <w:szCs w:val="24"/>
              </w:rPr>
            </w:pPr>
            <w:r>
              <w:rPr>
                <w:b/>
                <w:szCs w:val="24"/>
              </w:rPr>
              <w:t>UC</w:t>
            </w:r>
            <w:r w:rsidRPr="001475C9">
              <w:rPr>
                <w:b/>
                <w:szCs w:val="24"/>
              </w:rPr>
              <w:t xml:space="preserve"> </w:t>
            </w:r>
          </w:p>
        </w:tc>
        <w:tc>
          <w:tcPr>
            <w:tcW w:w="3203" w:type="dxa"/>
            <w:shd w:val="clear" w:color="auto" w:fill="FABF8F"/>
          </w:tcPr>
          <w:p w14:paraId="01D94169" w14:textId="77777777" w:rsidR="001B00B5" w:rsidRPr="001475C9" w:rsidRDefault="001B00B5" w:rsidP="00717BC2">
            <w:pPr>
              <w:rPr>
                <w:b/>
                <w:szCs w:val="24"/>
              </w:rPr>
            </w:pPr>
            <w:r>
              <w:rPr>
                <w:b/>
                <w:szCs w:val="24"/>
              </w:rPr>
              <w:t>Tên</w:t>
            </w:r>
          </w:p>
        </w:tc>
        <w:tc>
          <w:tcPr>
            <w:tcW w:w="4699" w:type="dxa"/>
            <w:shd w:val="clear" w:color="auto" w:fill="FABF8F"/>
          </w:tcPr>
          <w:p w14:paraId="06AEFDCA" w14:textId="77777777" w:rsidR="001B00B5" w:rsidRPr="001475C9" w:rsidRDefault="001B00B5" w:rsidP="00717BC2">
            <w:pPr>
              <w:rPr>
                <w:b/>
                <w:szCs w:val="24"/>
              </w:rPr>
            </w:pPr>
            <w:r>
              <w:rPr>
                <w:b/>
                <w:szCs w:val="24"/>
              </w:rPr>
              <w:t>Miêu tả</w:t>
            </w:r>
          </w:p>
        </w:tc>
      </w:tr>
      <w:tr w:rsidR="001B00B5" w14:paraId="36366944" w14:textId="77777777" w:rsidTr="001B00B5">
        <w:tc>
          <w:tcPr>
            <w:tcW w:w="1454" w:type="dxa"/>
          </w:tcPr>
          <w:p w14:paraId="0CC2095C" w14:textId="77777777" w:rsidR="001B00B5" w:rsidRDefault="001B00B5" w:rsidP="001B00B5">
            <w:r>
              <w:t>UC001</w:t>
            </w:r>
          </w:p>
        </w:tc>
        <w:tc>
          <w:tcPr>
            <w:tcW w:w="3203" w:type="dxa"/>
          </w:tcPr>
          <w:p w14:paraId="0AEDC6E0" w14:textId="77777777" w:rsidR="001B00B5" w:rsidRDefault="001B00B5" w:rsidP="00717BC2">
            <w:r w:rsidRPr="00940424">
              <w:t>Đăng nhập &amp; Đăng xuất</w:t>
            </w:r>
          </w:p>
        </w:tc>
        <w:tc>
          <w:tcPr>
            <w:tcW w:w="4699" w:type="dxa"/>
          </w:tcPr>
          <w:p w14:paraId="5EF348A2" w14:textId="518AE4D3" w:rsidR="001B00B5" w:rsidRPr="00A51E02" w:rsidRDefault="001B00B5" w:rsidP="00717BC2"/>
        </w:tc>
      </w:tr>
      <w:tr w:rsidR="001B00B5" w14:paraId="62FDB1EC" w14:textId="77777777" w:rsidTr="001B00B5">
        <w:tc>
          <w:tcPr>
            <w:tcW w:w="1454" w:type="dxa"/>
          </w:tcPr>
          <w:p w14:paraId="60712FC4" w14:textId="77777777" w:rsidR="001B00B5" w:rsidRDefault="001B00B5" w:rsidP="001B00B5">
            <w:r>
              <w:t>UC002</w:t>
            </w:r>
          </w:p>
        </w:tc>
        <w:tc>
          <w:tcPr>
            <w:tcW w:w="3203" w:type="dxa"/>
          </w:tcPr>
          <w:p w14:paraId="714258C7" w14:textId="345E465D" w:rsidR="001B00B5" w:rsidRDefault="001B00B5" w:rsidP="00717BC2">
            <w:r>
              <w:t>Quản lý nhân viên</w:t>
            </w:r>
          </w:p>
        </w:tc>
        <w:tc>
          <w:tcPr>
            <w:tcW w:w="4699" w:type="dxa"/>
          </w:tcPr>
          <w:p w14:paraId="1954BDAF" w14:textId="3DE33C3E" w:rsidR="001B00B5" w:rsidRPr="00A51E02" w:rsidRDefault="001B00B5" w:rsidP="00717BC2"/>
        </w:tc>
      </w:tr>
      <w:tr w:rsidR="001B00B5" w14:paraId="1A93FF95" w14:textId="77777777" w:rsidTr="001B00B5">
        <w:tc>
          <w:tcPr>
            <w:tcW w:w="1454" w:type="dxa"/>
          </w:tcPr>
          <w:p w14:paraId="399F9249" w14:textId="77777777" w:rsidR="001B00B5" w:rsidRDefault="001B00B5" w:rsidP="001B00B5">
            <w:r>
              <w:t>UC003</w:t>
            </w:r>
          </w:p>
        </w:tc>
        <w:tc>
          <w:tcPr>
            <w:tcW w:w="3203" w:type="dxa"/>
          </w:tcPr>
          <w:p w14:paraId="39BBD569" w14:textId="5879455F" w:rsidR="001B00B5" w:rsidRDefault="001B00B5" w:rsidP="00717BC2">
            <w:r>
              <w:t>Quản lý khách hàng</w:t>
            </w:r>
          </w:p>
        </w:tc>
        <w:tc>
          <w:tcPr>
            <w:tcW w:w="4699" w:type="dxa"/>
          </w:tcPr>
          <w:p w14:paraId="75F6DD48" w14:textId="7A1CCCA1" w:rsidR="001B00B5" w:rsidRPr="00A51E02" w:rsidRDefault="001B00B5" w:rsidP="00717BC2"/>
        </w:tc>
      </w:tr>
      <w:tr w:rsidR="001B00B5" w14:paraId="4DF05798" w14:textId="77777777" w:rsidTr="001B00B5">
        <w:tc>
          <w:tcPr>
            <w:tcW w:w="1454" w:type="dxa"/>
          </w:tcPr>
          <w:p w14:paraId="3AC0A450" w14:textId="77777777" w:rsidR="001B00B5" w:rsidRDefault="001B00B5" w:rsidP="001B00B5">
            <w:r>
              <w:t>UC004</w:t>
            </w:r>
          </w:p>
        </w:tc>
        <w:tc>
          <w:tcPr>
            <w:tcW w:w="3203" w:type="dxa"/>
          </w:tcPr>
          <w:p w14:paraId="0B6C58D9" w14:textId="3F673BBB" w:rsidR="001B00B5" w:rsidRDefault="001B00B5" w:rsidP="00717BC2">
            <w:r>
              <w:t>Quản lý danh mục sp</w:t>
            </w:r>
          </w:p>
        </w:tc>
        <w:tc>
          <w:tcPr>
            <w:tcW w:w="4699" w:type="dxa"/>
          </w:tcPr>
          <w:p w14:paraId="569930C2" w14:textId="1A278B6E" w:rsidR="001B00B5" w:rsidRPr="00A51E02" w:rsidRDefault="001B00B5" w:rsidP="00717BC2"/>
        </w:tc>
      </w:tr>
      <w:tr w:rsidR="001B00B5" w14:paraId="1FBF4395" w14:textId="77777777" w:rsidTr="001B00B5">
        <w:tc>
          <w:tcPr>
            <w:tcW w:w="1454" w:type="dxa"/>
          </w:tcPr>
          <w:p w14:paraId="185D493F" w14:textId="77777777" w:rsidR="001B00B5" w:rsidRDefault="001B00B5" w:rsidP="001B00B5">
            <w:r>
              <w:t>UC005</w:t>
            </w:r>
          </w:p>
        </w:tc>
        <w:tc>
          <w:tcPr>
            <w:tcW w:w="3203" w:type="dxa"/>
          </w:tcPr>
          <w:p w14:paraId="4DCFC65C" w14:textId="766B5630" w:rsidR="001B00B5" w:rsidRDefault="001B00B5" w:rsidP="00717BC2">
            <w:r>
              <w:t>Quản lý sản phẩm</w:t>
            </w:r>
          </w:p>
        </w:tc>
        <w:tc>
          <w:tcPr>
            <w:tcW w:w="4699" w:type="dxa"/>
          </w:tcPr>
          <w:p w14:paraId="36F99469" w14:textId="3A925083" w:rsidR="001B00B5" w:rsidRPr="00A51E02" w:rsidRDefault="001B00B5" w:rsidP="00717BC2"/>
        </w:tc>
      </w:tr>
      <w:tr w:rsidR="001B00B5" w14:paraId="28659E1B" w14:textId="77777777" w:rsidTr="001B00B5">
        <w:tc>
          <w:tcPr>
            <w:tcW w:w="1454" w:type="dxa"/>
          </w:tcPr>
          <w:p w14:paraId="079070E4" w14:textId="77777777" w:rsidR="001B00B5" w:rsidRDefault="001B00B5" w:rsidP="001B00B5">
            <w:r>
              <w:t>UC006</w:t>
            </w:r>
          </w:p>
        </w:tc>
        <w:tc>
          <w:tcPr>
            <w:tcW w:w="3203" w:type="dxa"/>
          </w:tcPr>
          <w:p w14:paraId="4B47926D" w14:textId="0ED666CD" w:rsidR="001B00B5" w:rsidRDefault="001B00B5" w:rsidP="00717BC2">
            <w:r>
              <w:t>Quản lý hóa đơn</w:t>
            </w:r>
          </w:p>
        </w:tc>
        <w:tc>
          <w:tcPr>
            <w:tcW w:w="4699" w:type="dxa"/>
          </w:tcPr>
          <w:p w14:paraId="13C930E6" w14:textId="6C34A45C" w:rsidR="001B00B5" w:rsidRDefault="001B00B5" w:rsidP="00717BC2"/>
        </w:tc>
      </w:tr>
      <w:tr w:rsidR="001B00B5" w14:paraId="2AE1E8B1" w14:textId="77777777" w:rsidTr="001B00B5">
        <w:tc>
          <w:tcPr>
            <w:tcW w:w="1454" w:type="dxa"/>
          </w:tcPr>
          <w:p w14:paraId="5C8F8B86" w14:textId="11354729" w:rsidR="001B00B5" w:rsidRDefault="001B00B5" w:rsidP="001B00B5">
            <w:r>
              <w:t>UC007</w:t>
            </w:r>
          </w:p>
        </w:tc>
        <w:tc>
          <w:tcPr>
            <w:tcW w:w="3203" w:type="dxa"/>
          </w:tcPr>
          <w:p w14:paraId="09E86B33" w14:textId="77885969" w:rsidR="001B00B5" w:rsidRDefault="001B00B5" w:rsidP="00717BC2">
            <w:r>
              <w:t>Danh sách đánh giá</w:t>
            </w:r>
          </w:p>
        </w:tc>
        <w:tc>
          <w:tcPr>
            <w:tcW w:w="4699" w:type="dxa"/>
          </w:tcPr>
          <w:p w14:paraId="34653D00" w14:textId="77777777" w:rsidR="001B00B5" w:rsidRPr="00A51E02" w:rsidRDefault="001B00B5" w:rsidP="00717BC2"/>
        </w:tc>
      </w:tr>
      <w:tr w:rsidR="001B00B5" w14:paraId="237EE3C1" w14:textId="77777777" w:rsidTr="001B00B5">
        <w:tc>
          <w:tcPr>
            <w:tcW w:w="1454" w:type="dxa"/>
          </w:tcPr>
          <w:p w14:paraId="77178571" w14:textId="0F9955CC" w:rsidR="001B00B5" w:rsidRDefault="001B00B5" w:rsidP="001B00B5">
            <w:r>
              <w:t>UC008</w:t>
            </w:r>
          </w:p>
        </w:tc>
        <w:tc>
          <w:tcPr>
            <w:tcW w:w="3203" w:type="dxa"/>
          </w:tcPr>
          <w:p w14:paraId="5C6743B3" w14:textId="1FF97A54" w:rsidR="001B00B5" w:rsidRDefault="001B00B5" w:rsidP="00717BC2">
            <w:r>
              <w:t>Danh sách phản hồi</w:t>
            </w:r>
          </w:p>
        </w:tc>
        <w:tc>
          <w:tcPr>
            <w:tcW w:w="4699" w:type="dxa"/>
          </w:tcPr>
          <w:p w14:paraId="009D096A" w14:textId="77777777" w:rsidR="001B00B5" w:rsidRPr="00A51E02" w:rsidRDefault="001B00B5" w:rsidP="00717BC2"/>
        </w:tc>
      </w:tr>
      <w:tr w:rsidR="001B00B5" w14:paraId="655D0C6C" w14:textId="77777777" w:rsidTr="001B00B5">
        <w:tc>
          <w:tcPr>
            <w:tcW w:w="1454" w:type="dxa"/>
          </w:tcPr>
          <w:p w14:paraId="4939F6E3" w14:textId="2B913B5F" w:rsidR="001B00B5" w:rsidRDefault="00A571FA" w:rsidP="001B00B5">
            <w:r>
              <w:t>UC009</w:t>
            </w:r>
          </w:p>
        </w:tc>
        <w:tc>
          <w:tcPr>
            <w:tcW w:w="3203" w:type="dxa"/>
          </w:tcPr>
          <w:p w14:paraId="4FC1369C" w14:textId="14EAA021" w:rsidR="00A571FA" w:rsidRDefault="00FE1279" w:rsidP="00A571FA">
            <w:r>
              <w:t>Xem</w:t>
            </w:r>
            <w:r w:rsidR="00A571FA">
              <w:t xml:space="preserve"> sản phẩm</w:t>
            </w:r>
          </w:p>
        </w:tc>
        <w:tc>
          <w:tcPr>
            <w:tcW w:w="4699" w:type="dxa"/>
          </w:tcPr>
          <w:p w14:paraId="4258D7D6" w14:textId="77777777" w:rsidR="001B00B5" w:rsidRPr="00A51E02" w:rsidRDefault="001B00B5" w:rsidP="00717BC2"/>
        </w:tc>
      </w:tr>
      <w:tr w:rsidR="001B00B5" w14:paraId="65E062A1" w14:textId="77777777" w:rsidTr="001B00B5">
        <w:tc>
          <w:tcPr>
            <w:tcW w:w="1454" w:type="dxa"/>
          </w:tcPr>
          <w:p w14:paraId="690E401F" w14:textId="3337CC30" w:rsidR="001B00B5" w:rsidRDefault="00A571FA" w:rsidP="001B00B5">
            <w:r>
              <w:t>UC010</w:t>
            </w:r>
          </w:p>
        </w:tc>
        <w:tc>
          <w:tcPr>
            <w:tcW w:w="3203" w:type="dxa"/>
          </w:tcPr>
          <w:p w14:paraId="62BEDBA6" w14:textId="13013C0B" w:rsidR="001B00B5" w:rsidRDefault="00A571FA" w:rsidP="00717BC2">
            <w:r>
              <w:t>Xem chi tiết sản phẩm</w:t>
            </w:r>
          </w:p>
        </w:tc>
        <w:tc>
          <w:tcPr>
            <w:tcW w:w="4699" w:type="dxa"/>
          </w:tcPr>
          <w:p w14:paraId="4EFD48D8" w14:textId="77777777" w:rsidR="001B00B5" w:rsidRPr="00A51E02" w:rsidRDefault="001B00B5" w:rsidP="00717BC2"/>
        </w:tc>
      </w:tr>
    </w:tbl>
    <w:p w14:paraId="5D6F2E46" w14:textId="77777777" w:rsidR="001B00B5" w:rsidRPr="00FF7146" w:rsidRDefault="001B00B5" w:rsidP="001B00B5"/>
    <w:p w14:paraId="5F9970B6" w14:textId="4AC06A8B" w:rsidR="009B10E0" w:rsidRPr="00F84C46" w:rsidRDefault="009B10E0" w:rsidP="006D078C">
      <w:pPr>
        <w:ind w:left="0"/>
        <w:jc w:val="both"/>
        <w:rPr>
          <w:szCs w:val="24"/>
        </w:rPr>
      </w:pPr>
    </w:p>
    <w:bookmarkEnd w:id="24"/>
    <w:p w14:paraId="1C85D80D" w14:textId="7E336059" w:rsidR="0037111F" w:rsidRPr="00F84C46" w:rsidRDefault="001E73CD">
      <w:pPr>
        <w:pStyle w:val="Heading2"/>
        <w:rPr>
          <w:rFonts w:ascii="Times New Roman" w:hAnsi="Times New Roman"/>
          <w:szCs w:val="24"/>
        </w:rPr>
      </w:pPr>
      <w:r>
        <w:rPr>
          <w:rFonts w:ascii="Times New Roman" w:hAnsi="Times New Roman"/>
          <w:szCs w:val="24"/>
        </w:rPr>
        <w:lastRenderedPageBreak/>
        <w:t>Sơ đồ quan hệ thực thể</w:t>
      </w:r>
    </w:p>
    <w:p w14:paraId="36628949" w14:textId="3C059C53" w:rsidR="009B10E0" w:rsidRDefault="001B00B5" w:rsidP="00D50BEA">
      <w:pPr>
        <w:ind w:left="720"/>
        <w:jc w:val="both"/>
        <w:rPr>
          <w:szCs w:val="24"/>
        </w:rPr>
      </w:pPr>
      <w:bookmarkStart w:id="25" w:name="_Toc72062209"/>
      <w:r>
        <w:rPr>
          <w:noProof/>
          <w:snapToGrid/>
        </w:rPr>
        <w:drawing>
          <wp:inline distT="0" distB="0" distL="0" distR="0" wp14:anchorId="3E4B0102" wp14:editId="5E726FEF">
            <wp:extent cx="4705350" cy="449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5350" cy="4495800"/>
                    </a:xfrm>
                    <a:prstGeom prst="rect">
                      <a:avLst/>
                    </a:prstGeom>
                  </pic:spPr>
                </pic:pic>
              </a:graphicData>
            </a:graphic>
          </wp:inline>
        </w:drawing>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000"/>
        <w:gridCol w:w="2253"/>
        <w:gridCol w:w="6103"/>
      </w:tblGrid>
      <w:tr w:rsidR="001B00B5" w:rsidRPr="001475C9" w14:paraId="1360E0A8" w14:textId="77777777" w:rsidTr="001B00B5">
        <w:tc>
          <w:tcPr>
            <w:tcW w:w="1000" w:type="dxa"/>
            <w:shd w:val="clear" w:color="auto" w:fill="FABF8F"/>
          </w:tcPr>
          <w:p w14:paraId="2E871DB7" w14:textId="77777777" w:rsidR="001B00B5" w:rsidRPr="001475C9" w:rsidRDefault="001B00B5" w:rsidP="00717BC2">
            <w:pPr>
              <w:jc w:val="center"/>
              <w:rPr>
                <w:b/>
                <w:szCs w:val="24"/>
              </w:rPr>
            </w:pPr>
            <w:r>
              <w:rPr>
                <w:b/>
                <w:szCs w:val="24"/>
              </w:rPr>
              <w:t>#</w:t>
            </w:r>
          </w:p>
        </w:tc>
        <w:tc>
          <w:tcPr>
            <w:tcW w:w="2253" w:type="dxa"/>
            <w:shd w:val="clear" w:color="auto" w:fill="FABF8F"/>
          </w:tcPr>
          <w:p w14:paraId="108BBA7E" w14:textId="77777777" w:rsidR="001B00B5" w:rsidRPr="00F329F0" w:rsidRDefault="001B00B5" w:rsidP="00717BC2">
            <w:r w:rsidRPr="00F329F0">
              <w:t>Thực thể</w:t>
            </w:r>
          </w:p>
        </w:tc>
        <w:tc>
          <w:tcPr>
            <w:tcW w:w="6103" w:type="dxa"/>
            <w:shd w:val="clear" w:color="auto" w:fill="FABF8F"/>
          </w:tcPr>
          <w:p w14:paraId="5B7E326A" w14:textId="77777777" w:rsidR="001B00B5" w:rsidRPr="00962F65" w:rsidRDefault="001B00B5" w:rsidP="00717BC2">
            <w:r w:rsidRPr="00962F65">
              <w:t>Sự miêu tả</w:t>
            </w:r>
          </w:p>
        </w:tc>
      </w:tr>
      <w:tr w:rsidR="001B00B5" w14:paraId="46FE3C50" w14:textId="77777777" w:rsidTr="001B00B5">
        <w:tc>
          <w:tcPr>
            <w:tcW w:w="1000" w:type="dxa"/>
          </w:tcPr>
          <w:p w14:paraId="06973FD6" w14:textId="77777777" w:rsidR="001B00B5" w:rsidRDefault="001B00B5" w:rsidP="00717BC2">
            <w:pPr>
              <w:jc w:val="center"/>
            </w:pPr>
            <w:r>
              <w:t>1</w:t>
            </w:r>
          </w:p>
        </w:tc>
        <w:tc>
          <w:tcPr>
            <w:tcW w:w="2253" w:type="dxa"/>
          </w:tcPr>
          <w:p w14:paraId="7378AE0F" w14:textId="6CE67B8B" w:rsidR="001B00B5" w:rsidRPr="00F329F0" w:rsidRDefault="001B00B5" w:rsidP="00717BC2">
            <w:r>
              <w:t>Bill</w:t>
            </w:r>
          </w:p>
        </w:tc>
        <w:tc>
          <w:tcPr>
            <w:tcW w:w="6103" w:type="dxa"/>
          </w:tcPr>
          <w:p w14:paraId="77BA73ED" w14:textId="4CC4E02F" w:rsidR="001B00B5" w:rsidRPr="00962F65" w:rsidRDefault="001B00B5" w:rsidP="00717BC2"/>
        </w:tc>
      </w:tr>
      <w:tr w:rsidR="001B00B5" w14:paraId="03FFD1F8" w14:textId="77777777" w:rsidTr="001B00B5">
        <w:tc>
          <w:tcPr>
            <w:tcW w:w="1000" w:type="dxa"/>
          </w:tcPr>
          <w:p w14:paraId="225CB496" w14:textId="77777777" w:rsidR="001B00B5" w:rsidRDefault="001B00B5" w:rsidP="00717BC2">
            <w:pPr>
              <w:jc w:val="center"/>
            </w:pPr>
            <w:r>
              <w:t>2</w:t>
            </w:r>
          </w:p>
        </w:tc>
        <w:tc>
          <w:tcPr>
            <w:tcW w:w="2253" w:type="dxa"/>
          </w:tcPr>
          <w:p w14:paraId="5988AB11" w14:textId="057DB54A" w:rsidR="001B00B5" w:rsidRPr="00F329F0" w:rsidRDefault="001B00B5" w:rsidP="00717BC2">
            <w:r>
              <w:t>Review</w:t>
            </w:r>
          </w:p>
        </w:tc>
        <w:tc>
          <w:tcPr>
            <w:tcW w:w="6103" w:type="dxa"/>
          </w:tcPr>
          <w:p w14:paraId="6B179D70" w14:textId="37D953AD" w:rsidR="001B00B5" w:rsidRPr="00962F65" w:rsidRDefault="001B00B5" w:rsidP="00717BC2"/>
        </w:tc>
      </w:tr>
      <w:tr w:rsidR="001B00B5" w14:paraId="66C23D35" w14:textId="77777777" w:rsidTr="001B00B5">
        <w:tc>
          <w:tcPr>
            <w:tcW w:w="1000" w:type="dxa"/>
          </w:tcPr>
          <w:p w14:paraId="0826C960" w14:textId="77777777" w:rsidR="001B00B5" w:rsidRDefault="001B00B5" w:rsidP="00717BC2">
            <w:pPr>
              <w:jc w:val="center"/>
            </w:pPr>
            <w:r>
              <w:t>3</w:t>
            </w:r>
          </w:p>
        </w:tc>
        <w:tc>
          <w:tcPr>
            <w:tcW w:w="2253" w:type="dxa"/>
          </w:tcPr>
          <w:p w14:paraId="530816C7" w14:textId="01A630C0" w:rsidR="001B00B5" w:rsidRPr="00F329F0" w:rsidRDefault="001B00B5" w:rsidP="00717BC2">
            <w:r>
              <w:t>Info</w:t>
            </w:r>
          </w:p>
        </w:tc>
        <w:tc>
          <w:tcPr>
            <w:tcW w:w="6103" w:type="dxa"/>
          </w:tcPr>
          <w:p w14:paraId="785EC541" w14:textId="7011E70F" w:rsidR="001B00B5" w:rsidRPr="00962F65" w:rsidRDefault="001B00B5" w:rsidP="001B00B5"/>
        </w:tc>
      </w:tr>
      <w:tr w:rsidR="001B00B5" w14:paraId="77A70A9C" w14:textId="77777777" w:rsidTr="001B00B5">
        <w:tc>
          <w:tcPr>
            <w:tcW w:w="1000" w:type="dxa"/>
          </w:tcPr>
          <w:p w14:paraId="44B2F7FD" w14:textId="77777777" w:rsidR="001B00B5" w:rsidRDefault="001B00B5" w:rsidP="00717BC2">
            <w:pPr>
              <w:jc w:val="center"/>
            </w:pPr>
            <w:r>
              <w:t>4</w:t>
            </w:r>
          </w:p>
        </w:tc>
        <w:tc>
          <w:tcPr>
            <w:tcW w:w="2253" w:type="dxa"/>
          </w:tcPr>
          <w:p w14:paraId="20E087AB" w14:textId="1F4B9C5A" w:rsidR="001B00B5" w:rsidRPr="00F329F0" w:rsidRDefault="001B00B5" w:rsidP="00717BC2">
            <w:r>
              <w:t>Auth_user</w:t>
            </w:r>
          </w:p>
        </w:tc>
        <w:tc>
          <w:tcPr>
            <w:tcW w:w="6103" w:type="dxa"/>
          </w:tcPr>
          <w:p w14:paraId="60C16E08" w14:textId="79DA1C1D" w:rsidR="001B00B5" w:rsidRPr="00962F65" w:rsidRDefault="001B00B5" w:rsidP="00717BC2"/>
        </w:tc>
      </w:tr>
      <w:tr w:rsidR="001B00B5" w14:paraId="47672544" w14:textId="77777777" w:rsidTr="001B00B5">
        <w:tc>
          <w:tcPr>
            <w:tcW w:w="1000" w:type="dxa"/>
          </w:tcPr>
          <w:p w14:paraId="5E4EFD7A" w14:textId="77777777" w:rsidR="001B00B5" w:rsidRDefault="001B00B5" w:rsidP="00717BC2">
            <w:pPr>
              <w:jc w:val="center"/>
            </w:pPr>
            <w:r>
              <w:t>5</w:t>
            </w:r>
          </w:p>
        </w:tc>
        <w:tc>
          <w:tcPr>
            <w:tcW w:w="2253" w:type="dxa"/>
          </w:tcPr>
          <w:p w14:paraId="175F2670" w14:textId="31608747" w:rsidR="001B00B5" w:rsidRPr="00F329F0" w:rsidRDefault="001B00B5" w:rsidP="00717BC2">
            <w:r>
              <w:t>Auth_role</w:t>
            </w:r>
          </w:p>
        </w:tc>
        <w:tc>
          <w:tcPr>
            <w:tcW w:w="6103" w:type="dxa"/>
          </w:tcPr>
          <w:p w14:paraId="3852467E" w14:textId="3F757381" w:rsidR="001B00B5" w:rsidRPr="00962F65" w:rsidRDefault="001B00B5" w:rsidP="00717BC2"/>
        </w:tc>
      </w:tr>
      <w:tr w:rsidR="001B00B5" w14:paraId="26FAA779" w14:textId="77777777" w:rsidTr="001B00B5">
        <w:tc>
          <w:tcPr>
            <w:tcW w:w="1000" w:type="dxa"/>
          </w:tcPr>
          <w:p w14:paraId="5B0D8535" w14:textId="77777777" w:rsidR="001B00B5" w:rsidRDefault="001B00B5" w:rsidP="00717BC2">
            <w:pPr>
              <w:jc w:val="center"/>
            </w:pPr>
            <w:r>
              <w:t>6</w:t>
            </w:r>
          </w:p>
        </w:tc>
        <w:tc>
          <w:tcPr>
            <w:tcW w:w="2253" w:type="dxa"/>
          </w:tcPr>
          <w:p w14:paraId="30BC247C" w14:textId="3BAEEF68" w:rsidR="001B00B5" w:rsidRPr="00F329F0" w:rsidRDefault="001B00B5" w:rsidP="00717BC2">
            <w:r>
              <w:t>Auth_user_role</w:t>
            </w:r>
          </w:p>
        </w:tc>
        <w:tc>
          <w:tcPr>
            <w:tcW w:w="6103" w:type="dxa"/>
          </w:tcPr>
          <w:p w14:paraId="3CD087E8" w14:textId="17DCF628" w:rsidR="001B00B5" w:rsidRPr="00962F65" w:rsidRDefault="001B00B5" w:rsidP="00717BC2"/>
        </w:tc>
      </w:tr>
      <w:tr w:rsidR="001B00B5" w14:paraId="569437C2" w14:textId="77777777" w:rsidTr="001B00B5">
        <w:tc>
          <w:tcPr>
            <w:tcW w:w="1000" w:type="dxa"/>
          </w:tcPr>
          <w:p w14:paraId="78F79EC7" w14:textId="77777777" w:rsidR="001B00B5" w:rsidRDefault="001B00B5" w:rsidP="00717BC2">
            <w:pPr>
              <w:jc w:val="center"/>
            </w:pPr>
            <w:r>
              <w:t>7</w:t>
            </w:r>
          </w:p>
        </w:tc>
        <w:tc>
          <w:tcPr>
            <w:tcW w:w="2253" w:type="dxa"/>
          </w:tcPr>
          <w:p w14:paraId="4E931F9E" w14:textId="68772E7C" w:rsidR="001B00B5" w:rsidRPr="00F329F0" w:rsidRDefault="001B00B5" w:rsidP="00717BC2">
            <w:r>
              <w:t>Product</w:t>
            </w:r>
          </w:p>
        </w:tc>
        <w:tc>
          <w:tcPr>
            <w:tcW w:w="6103" w:type="dxa"/>
          </w:tcPr>
          <w:p w14:paraId="7D30DCD1" w14:textId="010CA7A0" w:rsidR="001B00B5" w:rsidRPr="00962F65" w:rsidRDefault="001B00B5" w:rsidP="00717BC2"/>
        </w:tc>
      </w:tr>
      <w:tr w:rsidR="001B00B5" w14:paraId="342B6CAE" w14:textId="77777777" w:rsidTr="001B00B5">
        <w:tc>
          <w:tcPr>
            <w:tcW w:w="1000" w:type="dxa"/>
          </w:tcPr>
          <w:p w14:paraId="0F2BF4CE" w14:textId="77777777" w:rsidR="001B00B5" w:rsidRDefault="001B00B5" w:rsidP="00717BC2">
            <w:pPr>
              <w:jc w:val="center"/>
            </w:pPr>
            <w:r>
              <w:t>8</w:t>
            </w:r>
          </w:p>
        </w:tc>
        <w:tc>
          <w:tcPr>
            <w:tcW w:w="2253" w:type="dxa"/>
          </w:tcPr>
          <w:p w14:paraId="245B48D2" w14:textId="1A357E92" w:rsidR="001B00B5" w:rsidRDefault="001B00B5" w:rsidP="00717BC2">
            <w:r>
              <w:t>Report</w:t>
            </w:r>
          </w:p>
        </w:tc>
        <w:tc>
          <w:tcPr>
            <w:tcW w:w="6103" w:type="dxa"/>
          </w:tcPr>
          <w:p w14:paraId="5D056CCA" w14:textId="1AD95EDE" w:rsidR="001B00B5" w:rsidRDefault="001B00B5" w:rsidP="00717BC2"/>
        </w:tc>
      </w:tr>
      <w:tr w:rsidR="001B00B5" w14:paraId="0D71C7AD" w14:textId="77777777" w:rsidTr="001B00B5">
        <w:tc>
          <w:tcPr>
            <w:tcW w:w="1000" w:type="dxa"/>
          </w:tcPr>
          <w:p w14:paraId="00F52D40" w14:textId="77777777" w:rsidR="001B00B5" w:rsidRDefault="001B00B5" w:rsidP="00717BC2">
            <w:pPr>
              <w:jc w:val="center"/>
            </w:pPr>
            <w:r>
              <w:t>9</w:t>
            </w:r>
          </w:p>
        </w:tc>
        <w:tc>
          <w:tcPr>
            <w:tcW w:w="2253" w:type="dxa"/>
          </w:tcPr>
          <w:p w14:paraId="58D5A227" w14:textId="5ADB828D" w:rsidR="001B00B5" w:rsidRPr="00DC2500" w:rsidRDefault="001B00B5" w:rsidP="00717BC2">
            <w:r>
              <w:t>Product_bill</w:t>
            </w:r>
          </w:p>
        </w:tc>
        <w:tc>
          <w:tcPr>
            <w:tcW w:w="6103" w:type="dxa"/>
          </w:tcPr>
          <w:p w14:paraId="16BA8AF6" w14:textId="74988954" w:rsidR="001B00B5" w:rsidRPr="003C4872" w:rsidRDefault="001B00B5" w:rsidP="00717BC2"/>
        </w:tc>
      </w:tr>
      <w:tr w:rsidR="001B00B5" w14:paraId="12C619A0" w14:textId="77777777" w:rsidTr="001B00B5">
        <w:tc>
          <w:tcPr>
            <w:tcW w:w="1000" w:type="dxa"/>
          </w:tcPr>
          <w:p w14:paraId="6105F630" w14:textId="77777777" w:rsidR="001B00B5" w:rsidRDefault="001B00B5" w:rsidP="00717BC2">
            <w:pPr>
              <w:jc w:val="center"/>
            </w:pPr>
            <w:r>
              <w:lastRenderedPageBreak/>
              <w:t>10</w:t>
            </w:r>
          </w:p>
        </w:tc>
        <w:tc>
          <w:tcPr>
            <w:tcW w:w="2253" w:type="dxa"/>
          </w:tcPr>
          <w:p w14:paraId="3CC26E13" w14:textId="7751532A" w:rsidR="001B00B5" w:rsidRPr="00DC2500" w:rsidRDefault="001B00B5" w:rsidP="00717BC2">
            <w:r>
              <w:t>History</w:t>
            </w:r>
          </w:p>
        </w:tc>
        <w:tc>
          <w:tcPr>
            <w:tcW w:w="6103" w:type="dxa"/>
          </w:tcPr>
          <w:p w14:paraId="0A059231" w14:textId="1EA9D68C" w:rsidR="001B00B5" w:rsidRPr="003C4872" w:rsidRDefault="001B00B5" w:rsidP="00717BC2"/>
        </w:tc>
      </w:tr>
      <w:tr w:rsidR="001B00B5" w14:paraId="1B6C0A11" w14:textId="77777777" w:rsidTr="001B00B5">
        <w:tc>
          <w:tcPr>
            <w:tcW w:w="1000" w:type="dxa"/>
          </w:tcPr>
          <w:p w14:paraId="54D1CEF7" w14:textId="77777777" w:rsidR="001B00B5" w:rsidRDefault="001B00B5" w:rsidP="00717BC2">
            <w:pPr>
              <w:jc w:val="center"/>
            </w:pPr>
            <w:r>
              <w:t>11</w:t>
            </w:r>
          </w:p>
        </w:tc>
        <w:tc>
          <w:tcPr>
            <w:tcW w:w="2253" w:type="dxa"/>
          </w:tcPr>
          <w:p w14:paraId="0FFDAA48" w14:textId="161207E0" w:rsidR="001B00B5" w:rsidRPr="00DC2500" w:rsidRDefault="001B00B5" w:rsidP="00717BC2">
            <w:r>
              <w:t>Bank_info</w:t>
            </w:r>
          </w:p>
        </w:tc>
        <w:tc>
          <w:tcPr>
            <w:tcW w:w="6103" w:type="dxa"/>
          </w:tcPr>
          <w:p w14:paraId="117A49C0" w14:textId="12DC0B4A" w:rsidR="001B00B5" w:rsidRPr="003C4872" w:rsidRDefault="001B00B5" w:rsidP="00717BC2"/>
        </w:tc>
      </w:tr>
    </w:tbl>
    <w:p w14:paraId="25F64072" w14:textId="13DA18DB" w:rsidR="00E808CA" w:rsidRPr="005B4440" w:rsidRDefault="00E90242" w:rsidP="00E808CA">
      <w:pPr>
        <w:rPr>
          <w:rFonts w:asciiTheme="majorHAnsi" w:hAnsiTheme="majorHAnsi" w:cstheme="majorHAnsi"/>
          <w:b/>
          <w:noProof/>
          <w:sz w:val="26"/>
          <w:szCs w:val="26"/>
        </w:rPr>
      </w:pPr>
      <w:r>
        <w:rPr>
          <w:szCs w:val="24"/>
        </w:rPr>
        <w:t>2.2.1.Các thuộc tính của bảng Bill</w:t>
      </w:r>
    </w:p>
    <w:tbl>
      <w:tblPr>
        <w:tblStyle w:val="TableGrid"/>
        <w:tblW w:w="0" w:type="auto"/>
        <w:tblLook w:val="04A0" w:firstRow="1" w:lastRow="0" w:firstColumn="1" w:lastColumn="0" w:noHBand="0" w:noVBand="1"/>
      </w:tblPr>
      <w:tblGrid>
        <w:gridCol w:w="2417"/>
        <w:gridCol w:w="2222"/>
        <w:gridCol w:w="4708"/>
      </w:tblGrid>
      <w:tr w:rsidR="00E808CA" w:rsidRPr="005B4440" w14:paraId="5179DD66" w14:textId="77777777" w:rsidTr="00E808CA">
        <w:tc>
          <w:tcPr>
            <w:tcW w:w="2417" w:type="dxa"/>
          </w:tcPr>
          <w:p w14:paraId="73130AE9" w14:textId="77777777" w:rsidR="00E808CA" w:rsidRPr="005B4440" w:rsidRDefault="00E808CA"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Tên  trường</w:t>
            </w:r>
          </w:p>
        </w:tc>
        <w:tc>
          <w:tcPr>
            <w:tcW w:w="2222" w:type="dxa"/>
          </w:tcPr>
          <w:p w14:paraId="3C968102" w14:textId="77777777" w:rsidR="00E808CA" w:rsidRPr="005B4440" w:rsidRDefault="00E808CA"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Kiểu dữ liệu</w:t>
            </w:r>
          </w:p>
        </w:tc>
        <w:tc>
          <w:tcPr>
            <w:tcW w:w="4708" w:type="dxa"/>
          </w:tcPr>
          <w:p w14:paraId="74E00702" w14:textId="77777777" w:rsidR="00E808CA" w:rsidRPr="005B4440" w:rsidRDefault="00E808CA"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Không cho phép</w:t>
            </w:r>
          </w:p>
        </w:tc>
      </w:tr>
      <w:tr w:rsidR="00E808CA" w:rsidRPr="005B4440" w14:paraId="534BC403" w14:textId="77777777" w:rsidTr="00E808CA">
        <w:tc>
          <w:tcPr>
            <w:tcW w:w="2417" w:type="dxa"/>
          </w:tcPr>
          <w:p w14:paraId="4B2F6DB1" w14:textId="625E5347" w:rsidR="00E808CA" w:rsidRPr="005B4440" w:rsidRDefault="00E808CA" w:rsidP="00717BC2">
            <w:pPr>
              <w:rPr>
                <w:rFonts w:asciiTheme="majorHAnsi" w:hAnsiTheme="majorHAnsi" w:cstheme="majorHAnsi"/>
                <w:noProof/>
                <w:sz w:val="26"/>
                <w:szCs w:val="26"/>
              </w:rPr>
            </w:pPr>
            <w:r>
              <w:rPr>
                <w:rFonts w:asciiTheme="majorHAnsi" w:hAnsiTheme="majorHAnsi" w:cstheme="majorHAnsi"/>
                <w:noProof/>
                <w:sz w:val="26"/>
                <w:szCs w:val="26"/>
              </w:rPr>
              <w:t>Id</w:t>
            </w:r>
          </w:p>
        </w:tc>
        <w:tc>
          <w:tcPr>
            <w:tcW w:w="2222" w:type="dxa"/>
          </w:tcPr>
          <w:p w14:paraId="758FFEC2" w14:textId="57ADB62A" w:rsidR="00E808CA" w:rsidRPr="005B4440" w:rsidRDefault="00E808CA" w:rsidP="00717BC2">
            <w:pPr>
              <w:rPr>
                <w:rFonts w:asciiTheme="majorHAnsi" w:hAnsiTheme="majorHAnsi" w:cstheme="majorHAnsi"/>
                <w:noProof/>
                <w:sz w:val="26"/>
                <w:szCs w:val="26"/>
              </w:rPr>
            </w:pPr>
            <w:r>
              <w:rPr>
                <w:rFonts w:asciiTheme="majorHAnsi" w:hAnsiTheme="majorHAnsi" w:cstheme="majorHAnsi"/>
                <w:noProof/>
                <w:sz w:val="26"/>
                <w:szCs w:val="26"/>
              </w:rPr>
              <w:t>INT</w:t>
            </w:r>
          </w:p>
        </w:tc>
        <w:tc>
          <w:tcPr>
            <w:tcW w:w="4708" w:type="dxa"/>
          </w:tcPr>
          <w:p w14:paraId="302D420D" w14:textId="0F0AC9C7" w:rsidR="00E808CA" w:rsidRPr="005B4440" w:rsidRDefault="00E808CA" w:rsidP="00717BC2">
            <w:pPr>
              <w:rPr>
                <w:rFonts w:asciiTheme="majorHAnsi" w:hAnsiTheme="majorHAnsi" w:cstheme="majorHAnsi"/>
                <w:noProof/>
                <w:sz w:val="26"/>
                <w:szCs w:val="26"/>
              </w:rPr>
            </w:pPr>
            <w:r>
              <w:rPr>
                <w:rFonts w:asciiTheme="majorHAnsi" w:hAnsiTheme="majorHAnsi" w:cstheme="majorHAnsi"/>
                <w:noProof/>
                <w:sz w:val="26"/>
                <w:szCs w:val="26"/>
              </w:rPr>
              <w:t>20 kí tự</w:t>
            </w:r>
          </w:p>
        </w:tc>
      </w:tr>
      <w:tr w:rsidR="00E808CA" w:rsidRPr="005B4440" w14:paraId="56B8BFDD" w14:textId="77777777" w:rsidTr="00E808CA">
        <w:tc>
          <w:tcPr>
            <w:tcW w:w="2417" w:type="dxa"/>
          </w:tcPr>
          <w:p w14:paraId="1CAB9862" w14:textId="02775237" w:rsidR="00E808CA" w:rsidRPr="005B4440" w:rsidRDefault="00E808CA" w:rsidP="00717BC2">
            <w:pPr>
              <w:rPr>
                <w:rFonts w:asciiTheme="majorHAnsi" w:hAnsiTheme="majorHAnsi" w:cstheme="majorHAnsi"/>
                <w:noProof/>
                <w:sz w:val="26"/>
                <w:szCs w:val="26"/>
              </w:rPr>
            </w:pPr>
            <w:r>
              <w:rPr>
                <w:rFonts w:asciiTheme="majorHAnsi" w:hAnsiTheme="majorHAnsi" w:cstheme="majorHAnsi"/>
                <w:noProof/>
                <w:sz w:val="26"/>
                <w:szCs w:val="26"/>
              </w:rPr>
              <w:t>Total</w:t>
            </w:r>
          </w:p>
        </w:tc>
        <w:tc>
          <w:tcPr>
            <w:tcW w:w="2222" w:type="dxa"/>
          </w:tcPr>
          <w:p w14:paraId="7E01B3A6" w14:textId="43997F17" w:rsidR="00E808CA" w:rsidRPr="005B4440" w:rsidRDefault="00E808CA" w:rsidP="00717BC2">
            <w:pPr>
              <w:rPr>
                <w:rFonts w:asciiTheme="majorHAnsi" w:hAnsiTheme="majorHAnsi" w:cstheme="majorHAnsi"/>
                <w:noProof/>
                <w:sz w:val="26"/>
                <w:szCs w:val="26"/>
              </w:rPr>
            </w:pPr>
            <w:r>
              <w:rPr>
                <w:rFonts w:asciiTheme="majorHAnsi" w:hAnsiTheme="majorHAnsi" w:cstheme="majorHAnsi"/>
                <w:noProof/>
                <w:sz w:val="26"/>
                <w:szCs w:val="26"/>
              </w:rPr>
              <w:t>FLOAT</w:t>
            </w:r>
          </w:p>
        </w:tc>
        <w:tc>
          <w:tcPr>
            <w:tcW w:w="4708" w:type="dxa"/>
          </w:tcPr>
          <w:p w14:paraId="2255F585" w14:textId="37E4CAB0" w:rsidR="00E808CA" w:rsidRPr="005B4440" w:rsidRDefault="00E808CA" w:rsidP="00717BC2">
            <w:pPr>
              <w:rPr>
                <w:rFonts w:asciiTheme="majorHAnsi" w:hAnsiTheme="majorHAnsi" w:cstheme="majorHAnsi"/>
                <w:noProof/>
                <w:sz w:val="26"/>
                <w:szCs w:val="26"/>
              </w:rPr>
            </w:pPr>
          </w:p>
        </w:tc>
      </w:tr>
      <w:tr w:rsidR="00E808CA" w:rsidRPr="005B4440" w14:paraId="09374E9A" w14:textId="77777777" w:rsidTr="00E808CA">
        <w:tc>
          <w:tcPr>
            <w:tcW w:w="2417" w:type="dxa"/>
          </w:tcPr>
          <w:p w14:paraId="08A5653E" w14:textId="32768E9B" w:rsidR="00E808CA" w:rsidRPr="005B4440" w:rsidRDefault="0091003C" w:rsidP="00717BC2">
            <w:pPr>
              <w:rPr>
                <w:rFonts w:asciiTheme="majorHAnsi" w:hAnsiTheme="majorHAnsi" w:cstheme="majorHAnsi"/>
                <w:noProof/>
                <w:sz w:val="26"/>
                <w:szCs w:val="26"/>
              </w:rPr>
            </w:pPr>
            <w:r>
              <w:rPr>
                <w:rFonts w:asciiTheme="majorHAnsi" w:hAnsiTheme="majorHAnsi" w:cstheme="majorHAnsi"/>
                <w:noProof/>
                <w:sz w:val="26"/>
                <w:szCs w:val="26"/>
              </w:rPr>
              <w:t>PAYMENT</w:t>
            </w:r>
          </w:p>
        </w:tc>
        <w:tc>
          <w:tcPr>
            <w:tcW w:w="2222" w:type="dxa"/>
          </w:tcPr>
          <w:p w14:paraId="4C29BAD6" w14:textId="09498FDA" w:rsidR="00E808CA" w:rsidRPr="005B4440" w:rsidRDefault="0091003C" w:rsidP="00717BC2">
            <w:pPr>
              <w:rPr>
                <w:rFonts w:asciiTheme="majorHAnsi" w:hAnsiTheme="majorHAnsi" w:cstheme="majorHAnsi"/>
                <w:noProof/>
                <w:sz w:val="26"/>
                <w:szCs w:val="26"/>
              </w:rPr>
            </w:pPr>
            <w:r>
              <w:rPr>
                <w:rFonts w:asciiTheme="majorHAnsi" w:hAnsiTheme="majorHAnsi" w:cstheme="majorHAnsi"/>
                <w:noProof/>
                <w:sz w:val="26"/>
                <w:szCs w:val="26"/>
              </w:rPr>
              <w:t>VARCHAR</w:t>
            </w:r>
          </w:p>
        </w:tc>
        <w:tc>
          <w:tcPr>
            <w:tcW w:w="4708" w:type="dxa"/>
          </w:tcPr>
          <w:p w14:paraId="77F1903C" w14:textId="2C6D40BB" w:rsidR="00E808CA" w:rsidRPr="005B4440" w:rsidRDefault="00E808CA" w:rsidP="00717BC2">
            <w:pPr>
              <w:rPr>
                <w:rFonts w:asciiTheme="majorHAnsi" w:hAnsiTheme="majorHAnsi" w:cstheme="majorHAnsi"/>
                <w:noProof/>
                <w:sz w:val="26"/>
                <w:szCs w:val="26"/>
              </w:rPr>
            </w:pPr>
            <w:r>
              <w:rPr>
                <w:rFonts w:asciiTheme="majorHAnsi" w:hAnsiTheme="majorHAnsi" w:cstheme="majorHAnsi"/>
                <w:noProof/>
                <w:sz w:val="26"/>
                <w:szCs w:val="26"/>
              </w:rPr>
              <w:t>64 kí tự</w:t>
            </w:r>
          </w:p>
        </w:tc>
      </w:tr>
      <w:tr w:rsidR="00E808CA" w:rsidRPr="005B4440" w14:paraId="0F99ADBC" w14:textId="77777777" w:rsidTr="00E808CA">
        <w:tc>
          <w:tcPr>
            <w:tcW w:w="2417" w:type="dxa"/>
          </w:tcPr>
          <w:p w14:paraId="29CF26B7" w14:textId="03C33501" w:rsidR="00E808CA" w:rsidRPr="005B4440" w:rsidRDefault="00E808CA" w:rsidP="00717BC2">
            <w:pPr>
              <w:rPr>
                <w:rFonts w:asciiTheme="majorHAnsi" w:hAnsiTheme="majorHAnsi" w:cstheme="majorHAnsi"/>
                <w:noProof/>
                <w:sz w:val="26"/>
                <w:szCs w:val="26"/>
              </w:rPr>
            </w:pPr>
            <w:r>
              <w:rPr>
                <w:rFonts w:asciiTheme="majorHAnsi" w:hAnsiTheme="majorHAnsi" w:cstheme="majorHAnsi"/>
                <w:noProof/>
                <w:sz w:val="26"/>
                <w:szCs w:val="26"/>
              </w:rPr>
              <w:t>Status</w:t>
            </w:r>
          </w:p>
        </w:tc>
        <w:tc>
          <w:tcPr>
            <w:tcW w:w="2222" w:type="dxa"/>
          </w:tcPr>
          <w:p w14:paraId="0B0CF9E0" w14:textId="6A69A2E4" w:rsidR="00E808CA" w:rsidRPr="005B4440" w:rsidRDefault="00E808CA" w:rsidP="00717BC2">
            <w:pPr>
              <w:rPr>
                <w:rFonts w:asciiTheme="majorHAnsi" w:hAnsiTheme="majorHAnsi" w:cstheme="majorHAnsi"/>
                <w:noProof/>
                <w:sz w:val="26"/>
                <w:szCs w:val="26"/>
              </w:rPr>
            </w:pPr>
            <w:r>
              <w:rPr>
                <w:rFonts w:asciiTheme="majorHAnsi" w:hAnsiTheme="majorHAnsi" w:cstheme="majorHAnsi"/>
                <w:noProof/>
                <w:sz w:val="26"/>
                <w:szCs w:val="26"/>
              </w:rPr>
              <w:t>TINY INT</w:t>
            </w:r>
          </w:p>
        </w:tc>
        <w:tc>
          <w:tcPr>
            <w:tcW w:w="4708" w:type="dxa"/>
          </w:tcPr>
          <w:p w14:paraId="001DBAF3" w14:textId="76590E29" w:rsidR="00E808CA" w:rsidRPr="005B4440" w:rsidRDefault="00E808CA" w:rsidP="00717BC2">
            <w:pPr>
              <w:rPr>
                <w:rFonts w:asciiTheme="majorHAnsi" w:hAnsiTheme="majorHAnsi" w:cstheme="majorHAnsi"/>
                <w:noProof/>
                <w:sz w:val="26"/>
                <w:szCs w:val="26"/>
              </w:rPr>
            </w:pPr>
            <w:r>
              <w:rPr>
                <w:rFonts w:asciiTheme="majorHAnsi" w:hAnsiTheme="majorHAnsi" w:cstheme="majorHAnsi"/>
                <w:noProof/>
                <w:sz w:val="26"/>
                <w:szCs w:val="26"/>
              </w:rPr>
              <w:t>4 kí tự</w:t>
            </w:r>
          </w:p>
        </w:tc>
      </w:tr>
      <w:tr w:rsidR="00E808CA" w:rsidRPr="005B4440" w14:paraId="096A8BDC" w14:textId="77777777" w:rsidTr="00E808CA">
        <w:tc>
          <w:tcPr>
            <w:tcW w:w="2417" w:type="dxa"/>
          </w:tcPr>
          <w:p w14:paraId="15AAB448" w14:textId="78B4AE39" w:rsidR="00E808CA" w:rsidRPr="005B4440" w:rsidRDefault="00E808CA" w:rsidP="00717BC2">
            <w:pPr>
              <w:rPr>
                <w:rFonts w:asciiTheme="majorHAnsi" w:hAnsiTheme="majorHAnsi" w:cstheme="majorHAnsi"/>
                <w:noProof/>
                <w:sz w:val="26"/>
                <w:szCs w:val="26"/>
              </w:rPr>
            </w:pPr>
            <w:r>
              <w:rPr>
                <w:rFonts w:asciiTheme="majorHAnsi" w:hAnsiTheme="majorHAnsi" w:cstheme="majorHAnsi"/>
                <w:noProof/>
                <w:sz w:val="26"/>
                <w:szCs w:val="26"/>
              </w:rPr>
              <w:t>CREATE_DATE</w:t>
            </w:r>
          </w:p>
        </w:tc>
        <w:tc>
          <w:tcPr>
            <w:tcW w:w="2222" w:type="dxa"/>
          </w:tcPr>
          <w:p w14:paraId="50D2EBBA" w14:textId="745C4338" w:rsidR="00E808CA" w:rsidRPr="005B4440" w:rsidRDefault="00E808CA" w:rsidP="00717BC2">
            <w:pPr>
              <w:rPr>
                <w:rFonts w:asciiTheme="majorHAnsi" w:hAnsiTheme="majorHAnsi" w:cstheme="majorHAnsi"/>
                <w:noProof/>
                <w:sz w:val="26"/>
                <w:szCs w:val="26"/>
              </w:rPr>
            </w:pPr>
            <w:r>
              <w:rPr>
                <w:rFonts w:asciiTheme="majorHAnsi" w:hAnsiTheme="majorHAnsi" w:cstheme="majorHAnsi"/>
                <w:noProof/>
                <w:sz w:val="26"/>
                <w:szCs w:val="26"/>
              </w:rPr>
              <w:t>DATETIME</w:t>
            </w:r>
          </w:p>
        </w:tc>
        <w:tc>
          <w:tcPr>
            <w:tcW w:w="4708" w:type="dxa"/>
          </w:tcPr>
          <w:p w14:paraId="46AA2C19" w14:textId="665A791A" w:rsidR="00E808CA" w:rsidRPr="005B4440" w:rsidRDefault="00E808CA" w:rsidP="00717BC2">
            <w:pPr>
              <w:rPr>
                <w:rFonts w:asciiTheme="majorHAnsi" w:hAnsiTheme="majorHAnsi" w:cstheme="majorHAnsi"/>
                <w:noProof/>
                <w:sz w:val="26"/>
                <w:szCs w:val="26"/>
              </w:rPr>
            </w:pPr>
          </w:p>
        </w:tc>
      </w:tr>
      <w:tr w:rsidR="00E808CA" w:rsidRPr="005B4440" w14:paraId="43BD0BB9" w14:textId="77777777" w:rsidTr="00E808CA">
        <w:tc>
          <w:tcPr>
            <w:tcW w:w="2417" w:type="dxa"/>
          </w:tcPr>
          <w:p w14:paraId="5784230E" w14:textId="3E4EB2D6" w:rsidR="00E808CA" w:rsidRPr="005B4440" w:rsidRDefault="00E808CA" w:rsidP="00717BC2">
            <w:pPr>
              <w:rPr>
                <w:rFonts w:asciiTheme="majorHAnsi" w:hAnsiTheme="majorHAnsi" w:cstheme="majorHAnsi"/>
                <w:noProof/>
                <w:sz w:val="26"/>
                <w:szCs w:val="26"/>
              </w:rPr>
            </w:pPr>
            <w:r>
              <w:rPr>
                <w:rFonts w:asciiTheme="majorHAnsi" w:hAnsiTheme="majorHAnsi" w:cstheme="majorHAnsi"/>
                <w:noProof/>
                <w:sz w:val="26"/>
                <w:szCs w:val="26"/>
              </w:rPr>
              <w:t>CREATE_BY</w:t>
            </w:r>
          </w:p>
        </w:tc>
        <w:tc>
          <w:tcPr>
            <w:tcW w:w="2222" w:type="dxa"/>
          </w:tcPr>
          <w:p w14:paraId="0341A968" w14:textId="6E117ED7" w:rsidR="00E808CA" w:rsidRPr="005B4440" w:rsidRDefault="00E808CA" w:rsidP="00717BC2">
            <w:pPr>
              <w:rPr>
                <w:rFonts w:asciiTheme="majorHAnsi" w:hAnsiTheme="majorHAnsi" w:cstheme="majorHAnsi"/>
                <w:noProof/>
                <w:sz w:val="26"/>
                <w:szCs w:val="26"/>
              </w:rPr>
            </w:pPr>
            <w:r>
              <w:rPr>
                <w:rFonts w:asciiTheme="majorHAnsi" w:hAnsiTheme="majorHAnsi" w:cstheme="majorHAnsi"/>
                <w:noProof/>
                <w:sz w:val="26"/>
                <w:szCs w:val="26"/>
              </w:rPr>
              <w:t>VARCHAR</w:t>
            </w:r>
          </w:p>
        </w:tc>
        <w:tc>
          <w:tcPr>
            <w:tcW w:w="4708" w:type="dxa"/>
          </w:tcPr>
          <w:p w14:paraId="090C9BAE" w14:textId="51813EFE" w:rsidR="00E808CA" w:rsidRPr="005B4440" w:rsidRDefault="00E808CA" w:rsidP="00717BC2">
            <w:pPr>
              <w:rPr>
                <w:rFonts w:asciiTheme="majorHAnsi" w:hAnsiTheme="majorHAnsi" w:cstheme="majorHAnsi"/>
                <w:noProof/>
                <w:sz w:val="26"/>
                <w:szCs w:val="26"/>
              </w:rPr>
            </w:pPr>
            <w:r>
              <w:rPr>
                <w:rFonts w:asciiTheme="majorHAnsi" w:hAnsiTheme="majorHAnsi" w:cstheme="majorHAnsi"/>
                <w:noProof/>
                <w:sz w:val="26"/>
                <w:szCs w:val="26"/>
              </w:rPr>
              <w:t>64 kí tự</w:t>
            </w:r>
          </w:p>
        </w:tc>
      </w:tr>
    </w:tbl>
    <w:p w14:paraId="1A7AED12" w14:textId="6B130F36" w:rsidR="00E90242" w:rsidRDefault="00E90242" w:rsidP="00E90242">
      <w:pPr>
        <w:ind w:left="0"/>
        <w:jc w:val="both"/>
        <w:rPr>
          <w:szCs w:val="24"/>
        </w:rPr>
      </w:pPr>
    </w:p>
    <w:p w14:paraId="4DAD51F0" w14:textId="3F74B8D1" w:rsidR="00E90242" w:rsidRDefault="00E90242" w:rsidP="00E90242">
      <w:pPr>
        <w:ind w:left="0"/>
        <w:jc w:val="both"/>
        <w:rPr>
          <w:szCs w:val="24"/>
        </w:rPr>
      </w:pPr>
      <w:r>
        <w:rPr>
          <w:szCs w:val="24"/>
        </w:rPr>
        <w:t>2.2.2.Các thuộc tính của bảng Review</w:t>
      </w:r>
    </w:p>
    <w:tbl>
      <w:tblPr>
        <w:tblStyle w:val="TableGrid"/>
        <w:tblW w:w="0" w:type="auto"/>
        <w:tblLook w:val="04A0" w:firstRow="1" w:lastRow="0" w:firstColumn="1" w:lastColumn="0" w:noHBand="0" w:noVBand="1"/>
      </w:tblPr>
      <w:tblGrid>
        <w:gridCol w:w="2417"/>
        <w:gridCol w:w="2222"/>
        <w:gridCol w:w="4708"/>
      </w:tblGrid>
      <w:tr w:rsidR="00717BC2" w:rsidRPr="005B4440" w14:paraId="02B08D86" w14:textId="77777777" w:rsidTr="00717BC2">
        <w:tc>
          <w:tcPr>
            <w:tcW w:w="2417" w:type="dxa"/>
          </w:tcPr>
          <w:p w14:paraId="71531FA7"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Tên  trường</w:t>
            </w:r>
          </w:p>
        </w:tc>
        <w:tc>
          <w:tcPr>
            <w:tcW w:w="2222" w:type="dxa"/>
          </w:tcPr>
          <w:p w14:paraId="1CF245FA"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Kiểu dữ liệu</w:t>
            </w:r>
          </w:p>
        </w:tc>
        <w:tc>
          <w:tcPr>
            <w:tcW w:w="4708" w:type="dxa"/>
          </w:tcPr>
          <w:p w14:paraId="1573487D"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Không cho phép</w:t>
            </w:r>
          </w:p>
        </w:tc>
      </w:tr>
      <w:tr w:rsidR="00717BC2" w:rsidRPr="005B4440" w14:paraId="3BFE2258" w14:textId="77777777" w:rsidTr="00717BC2">
        <w:tc>
          <w:tcPr>
            <w:tcW w:w="2417" w:type="dxa"/>
          </w:tcPr>
          <w:p w14:paraId="4A32044D" w14:textId="4D607E41" w:rsidR="00717BC2" w:rsidRPr="005B4440" w:rsidRDefault="00717BC2" w:rsidP="00717BC2">
            <w:pPr>
              <w:rPr>
                <w:rFonts w:asciiTheme="majorHAnsi" w:hAnsiTheme="majorHAnsi" w:cstheme="majorHAnsi"/>
                <w:noProof/>
                <w:sz w:val="26"/>
                <w:szCs w:val="26"/>
              </w:rPr>
            </w:pPr>
          </w:p>
        </w:tc>
        <w:tc>
          <w:tcPr>
            <w:tcW w:w="2222" w:type="dxa"/>
          </w:tcPr>
          <w:p w14:paraId="7BDBE7C5" w14:textId="7D555310" w:rsidR="00717BC2" w:rsidRPr="005B4440" w:rsidRDefault="00717BC2" w:rsidP="00717BC2">
            <w:pPr>
              <w:rPr>
                <w:rFonts w:asciiTheme="majorHAnsi" w:hAnsiTheme="majorHAnsi" w:cstheme="majorHAnsi"/>
                <w:noProof/>
                <w:sz w:val="26"/>
                <w:szCs w:val="26"/>
              </w:rPr>
            </w:pPr>
          </w:p>
        </w:tc>
        <w:tc>
          <w:tcPr>
            <w:tcW w:w="4708" w:type="dxa"/>
          </w:tcPr>
          <w:p w14:paraId="3E5773B1" w14:textId="6392445B" w:rsidR="00717BC2" w:rsidRPr="005B4440" w:rsidRDefault="00717BC2" w:rsidP="00717BC2">
            <w:pPr>
              <w:rPr>
                <w:rFonts w:asciiTheme="majorHAnsi" w:hAnsiTheme="majorHAnsi" w:cstheme="majorHAnsi"/>
                <w:noProof/>
                <w:sz w:val="26"/>
                <w:szCs w:val="26"/>
              </w:rPr>
            </w:pPr>
          </w:p>
        </w:tc>
      </w:tr>
    </w:tbl>
    <w:p w14:paraId="2F8DE33B" w14:textId="77777777" w:rsidR="00717BC2" w:rsidRDefault="00717BC2" w:rsidP="00E90242">
      <w:pPr>
        <w:ind w:left="0"/>
        <w:jc w:val="both"/>
        <w:rPr>
          <w:szCs w:val="24"/>
        </w:rPr>
      </w:pPr>
    </w:p>
    <w:p w14:paraId="1F09FDAE" w14:textId="4D931934" w:rsidR="00E90242" w:rsidRDefault="00E90242" w:rsidP="00E90242">
      <w:pPr>
        <w:ind w:left="0"/>
        <w:jc w:val="both"/>
        <w:rPr>
          <w:szCs w:val="24"/>
        </w:rPr>
      </w:pPr>
      <w:r>
        <w:rPr>
          <w:szCs w:val="24"/>
        </w:rPr>
        <w:t>2.2.3.Các thuộc tính của bảng Info</w:t>
      </w:r>
    </w:p>
    <w:tbl>
      <w:tblPr>
        <w:tblStyle w:val="TableGrid"/>
        <w:tblW w:w="0" w:type="auto"/>
        <w:tblLook w:val="04A0" w:firstRow="1" w:lastRow="0" w:firstColumn="1" w:lastColumn="0" w:noHBand="0" w:noVBand="1"/>
      </w:tblPr>
      <w:tblGrid>
        <w:gridCol w:w="2417"/>
        <w:gridCol w:w="2222"/>
        <w:gridCol w:w="4708"/>
      </w:tblGrid>
      <w:tr w:rsidR="00717BC2" w:rsidRPr="005B4440" w14:paraId="314BE752" w14:textId="77777777" w:rsidTr="00717BC2">
        <w:tc>
          <w:tcPr>
            <w:tcW w:w="2417" w:type="dxa"/>
          </w:tcPr>
          <w:p w14:paraId="69886323"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Tên  trường</w:t>
            </w:r>
          </w:p>
        </w:tc>
        <w:tc>
          <w:tcPr>
            <w:tcW w:w="2222" w:type="dxa"/>
          </w:tcPr>
          <w:p w14:paraId="30501254"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Kiểu dữ liệu</w:t>
            </w:r>
          </w:p>
        </w:tc>
        <w:tc>
          <w:tcPr>
            <w:tcW w:w="4708" w:type="dxa"/>
          </w:tcPr>
          <w:p w14:paraId="0ADBE77A"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Không cho phép</w:t>
            </w:r>
          </w:p>
        </w:tc>
      </w:tr>
      <w:tr w:rsidR="00717BC2" w:rsidRPr="005B4440" w14:paraId="770DB2D3" w14:textId="77777777" w:rsidTr="00717BC2">
        <w:tc>
          <w:tcPr>
            <w:tcW w:w="2417" w:type="dxa"/>
          </w:tcPr>
          <w:p w14:paraId="47F610E0" w14:textId="045A3885" w:rsidR="00717BC2" w:rsidRPr="005B4440" w:rsidRDefault="00717BC2" w:rsidP="00717BC2">
            <w:pPr>
              <w:rPr>
                <w:rFonts w:asciiTheme="majorHAnsi" w:hAnsiTheme="majorHAnsi" w:cstheme="majorHAnsi"/>
                <w:noProof/>
                <w:sz w:val="26"/>
                <w:szCs w:val="26"/>
              </w:rPr>
            </w:pPr>
          </w:p>
        </w:tc>
        <w:tc>
          <w:tcPr>
            <w:tcW w:w="2222" w:type="dxa"/>
          </w:tcPr>
          <w:p w14:paraId="45F24448" w14:textId="4C917C4B" w:rsidR="00717BC2" w:rsidRPr="005B4440" w:rsidRDefault="00717BC2" w:rsidP="00717BC2">
            <w:pPr>
              <w:rPr>
                <w:rFonts w:asciiTheme="majorHAnsi" w:hAnsiTheme="majorHAnsi" w:cstheme="majorHAnsi"/>
                <w:noProof/>
                <w:sz w:val="26"/>
                <w:szCs w:val="26"/>
              </w:rPr>
            </w:pPr>
          </w:p>
        </w:tc>
        <w:tc>
          <w:tcPr>
            <w:tcW w:w="4708" w:type="dxa"/>
          </w:tcPr>
          <w:p w14:paraId="7A324F00" w14:textId="09D85DC1" w:rsidR="00717BC2" w:rsidRPr="005B4440" w:rsidRDefault="00717BC2" w:rsidP="00717BC2">
            <w:pPr>
              <w:rPr>
                <w:rFonts w:asciiTheme="majorHAnsi" w:hAnsiTheme="majorHAnsi" w:cstheme="majorHAnsi"/>
                <w:noProof/>
                <w:sz w:val="26"/>
                <w:szCs w:val="26"/>
              </w:rPr>
            </w:pPr>
          </w:p>
        </w:tc>
      </w:tr>
    </w:tbl>
    <w:p w14:paraId="1F786A07" w14:textId="77777777" w:rsidR="00717BC2" w:rsidRDefault="00717BC2" w:rsidP="00E90242">
      <w:pPr>
        <w:ind w:left="0"/>
        <w:jc w:val="both"/>
        <w:rPr>
          <w:szCs w:val="24"/>
        </w:rPr>
      </w:pPr>
    </w:p>
    <w:p w14:paraId="3B1F4629" w14:textId="53D1D24E" w:rsidR="00E90242" w:rsidRDefault="00E90242" w:rsidP="00E90242">
      <w:pPr>
        <w:ind w:left="0"/>
        <w:jc w:val="both"/>
        <w:rPr>
          <w:szCs w:val="24"/>
        </w:rPr>
      </w:pPr>
      <w:r>
        <w:rPr>
          <w:szCs w:val="24"/>
        </w:rPr>
        <w:t>2.2.4.Các thuộc tính của bảng Auth_user</w:t>
      </w:r>
    </w:p>
    <w:tbl>
      <w:tblPr>
        <w:tblStyle w:val="TableGrid"/>
        <w:tblW w:w="0" w:type="auto"/>
        <w:tblLook w:val="04A0" w:firstRow="1" w:lastRow="0" w:firstColumn="1" w:lastColumn="0" w:noHBand="0" w:noVBand="1"/>
      </w:tblPr>
      <w:tblGrid>
        <w:gridCol w:w="2417"/>
        <w:gridCol w:w="2222"/>
        <w:gridCol w:w="4708"/>
      </w:tblGrid>
      <w:tr w:rsidR="00717BC2" w:rsidRPr="005B4440" w14:paraId="10033E10" w14:textId="77777777" w:rsidTr="00717BC2">
        <w:tc>
          <w:tcPr>
            <w:tcW w:w="2417" w:type="dxa"/>
          </w:tcPr>
          <w:p w14:paraId="73B859C8"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Tên  trường</w:t>
            </w:r>
          </w:p>
        </w:tc>
        <w:tc>
          <w:tcPr>
            <w:tcW w:w="2222" w:type="dxa"/>
          </w:tcPr>
          <w:p w14:paraId="025932BD"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Kiểu dữ liệu</w:t>
            </w:r>
          </w:p>
        </w:tc>
        <w:tc>
          <w:tcPr>
            <w:tcW w:w="4708" w:type="dxa"/>
          </w:tcPr>
          <w:p w14:paraId="32FC317C"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Không cho phép</w:t>
            </w:r>
          </w:p>
        </w:tc>
      </w:tr>
      <w:tr w:rsidR="00717BC2" w:rsidRPr="005B4440" w14:paraId="6AAD1BF8" w14:textId="77777777" w:rsidTr="00717BC2">
        <w:tc>
          <w:tcPr>
            <w:tcW w:w="2417" w:type="dxa"/>
          </w:tcPr>
          <w:p w14:paraId="6770B863" w14:textId="77777777" w:rsidR="00717BC2" w:rsidRPr="005B4440" w:rsidRDefault="00717BC2" w:rsidP="00717BC2">
            <w:pPr>
              <w:rPr>
                <w:rFonts w:asciiTheme="majorHAnsi" w:hAnsiTheme="majorHAnsi" w:cstheme="majorHAnsi"/>
                <w:noProof/>
                <w:sz w:val="26"/>
                <w:szCs w:val="26"/>
              </w:rPr>
            </w:pPr>
          </w:p>
        </w:tc>
        <w:tc>
          <w:tcPr>
            <w:tcW w:w="2222" w:type="dxa"/>
          </w:tcPr>
          <w:p w14:paraId="6A5EA03A" w14:textId="77777777" w:rsidR="00717BC2" w:rsidRPr="005B4440" w:rsidRDefault="00717BC2" w:rsidP="00717BC2">
            <w:pPr>
              <w:rPr>
                <w:rFonts w:asciiTheme="majorHAnsi" w:hAnsiTheme="majorHAnsi" w:cstheme="majorHAnsi"/>
                <w:noProof/>
                <w:sz w:val="26"/>
                <w:szCs w:val="26"/>
              </w:rPr>
            </w:pPr>
          </w:p>
        </w:tc>
        <w:tc>
          <w:tcPr>
            <w:tcW w:w="4708" w:type="dxa"/>
          </w:tcPr>
          <w:p w14:paraId="4B35D159" w14:textId="77777777" w:rsidR="00717BC2" w:rsidRPr="005B4440" w:rsidRDefault="00717BC2" w:rsidP="00717BC2">
            <w:pPr>
              <w:rPr>
                <w:rFonts w:asciiTheme="majorHAnsi" w:hAnsiTheme="majorHAnsi" w:cstheme="majorHAnsi"/>
                <w:noProof/>
                <w:sz w:val="26"/>
                <w:szCs w:val="26"/>
              </w:rPr>
            </w:pPr>
          </w:p>
        </w:tc>
      </w:tr>
    </w:tbl>
    <w:p w14:paraId="12D4406D" w14:textId="77777777" w:rsidR="00717BC2" w:rsidRDefault="00717BC2" w:rsidP="00E90242">
      <w:pPr>
        <w:ind w:left="0"/>
        <w:jc w:val="both"/>
        <w:rPr>
          <w:szCs w:val="24"/>
        </w:rPr>
      </w:pPr>
    </w:p>
    <w:p w14:paraId="0097679C" w14:textId="140AD7EE" w:rsidR="00E90242" w:rsidRDefault="00E90242" w:rsidP="00E90242">
      <w:pPr>
        <w:ind w:left="0"/>
        <w:jc w:val="both"/>
        <w:rPr>
          <w:szCs w:val="24"/>
        </w:rPr>
      </w:pPr>
      <w:r>
        <w:rPr>
          <w:szCs w:val="24"/>
        </w:rPr>
        <w:t>2.2.5.Các thuộc tính của bảng Auth_role</w:t>
      </w:r>
    </w:p>
    <w:tbl>
      <w:tblPr>
        <w:tblStyle w:val="TableGrid"/>
        <w:tblW w:w="0" w:type="auto"/>
        <w:tblLook w:val="04A0" w:firstRow="1" w:lastRow="0" w:firstColumn="1" w:lastColumn="0" w:noHBand="0" w:noVBand="1"/>
      </w:tblPr>
      <w:tblGrid>
        <w:gridCol w:w="2417"/>
        <w:gridCol w:w="2222"/>
        <w:gridCol w:w="4708"/>
      </w:tblGrid>
      <w:tr w:rsidR="00717BC2" w:rsidRPr="005B4440" w14:paraId="3A90183D" w14:textId="77777777" w:rsidTr="00717BC2">
        <w:tc>
          <w:tcPr>
            <w:tcW w:w="2417" w:type="dxa"/>
          </w:tcPr>
          <w:p w14:paraId="21B7522C"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lastRenderedPageBreak/>
              <w:t>Tên  trường</w:t>
            </w:r>
          </w:p>
        </w:tc>
        <w:tc>
          <w:tcPr>
            <w:tcW w:w="2222" w:type="dxa"/>
          </w:tcPr>
          <w:p w14:paraId="10D82A38"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Kiểu dữ liệu</w:t>
            </w:r>
          </w:p>
        </w:tc>
        <w:tc>
          <w:tcPr>
            <w:tcW w:w="4708" w:type="dxa"/>
          </w:tcPr>
          <w:p w14:paraId="4FD85DB7"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Không cho phép</w:t>
            </w:r>
          </w:p>
        </w:tc>
      </w:tr>
      <w:tr w:rsidR="00717BC2" w:rsidRPr="005B4440" w14:paraId="3E1EEBA1" w14:textId="77777777" w:rsidTr="00717BC2">
        <w:tc>
          <w:tcPr>
            <w:tcW w:w="2417" w:type="dxa"/>
          </w:tcPr>
          <w:p w14:paraId="44FE9F12" w14:textId="77777777" w:rsidR="00717BC2" w:rsidRPr="005B4440" w:rsidRDefault="00717BC2" w:rsidP="00717BC2">
            <w:pPr>
              <w:rPr>
                <w:rFonts w:asciiTheme="majorHAnsi" w:hAnsiTheme="majorHAnsi" w:cstheme="majorHAnsi"/>
                <w:noProof/>
                <w:sz w:val="26"/>
                <w:szCs w:val="26"/>
              </w:rPr>
            </w:pPr>
          </w:p>
        </w:tc>
        <w:tc>
          <w:tcPr>
            <w:tcW w:w="2222" w:type="dxa"/>
          </w:tcPr>
          <w:p w14:paraId="7729573E" w14:textId="77777777" w:rsidR="00717BC2" w:rsidRPr="005B4440" w:rsidRDefault="00717BC2" w:rsidP="00717BC2">
            <w:pPr>
              <w:rPr>
                <w:rFonts w:asciiTheme="majorHAnsi" w:hAnsiTheme="majorHAnsi" w:cstheme="majorHAnsi"/>
                <w:noProof/>
                <w:sz w:val="26"/>
                <w:szCs w:val="26"/>
              </w:rPr>
            </w:pPr>
          </w:p>
        </w:tc>
        <w:tc>
          <w:tcPr>
            <w:tcW w:w="4708" w:type="dxa"/>
          </w:tcPr>
          <w:p w14:paraId="0804E056" w14:textId="77777777" w:rsidR="00717BC2" w:rsidRPr="005B4440" w:rsidRDefault="00717BC2" w:rsidP="00717BC2">
            <w:pPr>
              <w:rPr>
                <w:rFonts w:asciiTheme="majorHAnsi" w:hAnsiTheme="majorHAnsi" w:cstheme="majorHAnsi"/>
                <w:noProof/>
                <w:sz w:val="26"/>
                <w:szCs w:val="26"/>
              </w:rPr>
            </w:pPr>
          </w:p>
        </w:tc>
      </w:tr>
    </w:tbl>
    <w:p w14:paraId="0E16F4BB" w14:textId="77777777" w:rsidR="00717BC2" w:rsidRDefault="00717BC2" w:rsidP="00E90242">
      <w:pPr>
        <w:ind w:left="0"/>
        <w:jc w:val="both"/>
        <w:rPr>
          <w:szCs w:val="24"/>
        </w:rPr>
      </w:pPr>
    </w:p>
    <w:p w14:paraId="6789B810" w14:textId="4F323805" w:rsidR="00E90242" w:rsidRDefault="00E90242" w:rsidP="00E90242">
      <w:pPr>
        <w:ind w:left="0"/>
        <w:jc w:val="both"/>
        <w:rPr>
          <w:szCs w:val="24"/>
        </w:rPr>
      </w:pPr>
      <w:r>
        <w:rPr>
          <w:szCs w:val="24"/>
        </w:rPr>
        <w:t>2.2.6.Các thuộc tính của bảng Auth_user_role</w:t>
      </w:r>
    </w:p>
    <w:tbl>
      <w:tblPr>
        <w:tblStyle w:val="TableGrid"/>
        <w:tblW w:w="0" w:type="auto"/>
        <w:tblLook w:val="04A0" w:firstRow="1" w:lastRow="0" w:firstColumn="1" w:lastColumn="0" w:noHBand="0" w:noVBand="1"/>
      </w:tblPr>
      <w:tblGrid>
        <w:gridCol w:w="2417"/>
        <w:gridCol w:w="2222"/>
        <w:gridCol w:w="4708"/>
      </w:tblGrid>
      <w:tr w:rsidR="00717BC2" w:rsidRPr="005B4440" w14:paraId="2B26CF32" w14:textId="77777777" w:rsidTr="00717BC2">
        <w:tc>
          <w:tcPr>
            <w:tcW w:w="2417" w:type="dxa"/>
          </w:tcPr>
          <w:p w14:paraId="62DCE386"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Tên  trường</w:t>
            </w:r>
          </w:p>
        </w:tc>
        <w:tc>
          <w:tcPr>
            <w:tcW w:w="2222" w:type="dxa"/>
          </w:tcPr>
          <w:p w14:paraId="4F116F2F"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Kiểu dữ liệu</w:t>
            </w:r>
          </w:p>
        </w:tc>
        <w:tc>
          <w:tcPr>
            <w:tcW w:w="4708" w:type="dxa"/>
          </w:tcPr>
          <w:p w14:paraId="6AE3404E"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Không cho phép</w:t>
            </w:r>
          </w:p>
        </w:tc>
      </w:tr>
      <w:tr w:rsidR="00717BC2" w:rsidRPr="005B4440" w14:paraId="4D2876A4" w14:textId="77777777" w:rsidTr="00717BC2">
        <w:tc>
          <w:tcPr>
            <w:tcW w:w="2417" w:type="dxa"/>
          </w:tcPr>
          <w:p w14:paraId="0AE78982" w14:textId="77777777" w:rsidR="00717BC2" w:rsidRPr="005B4440" w:rsidRDefault="00717BC2" w:rsidP="00717BC2">
            <w:pPr>
              <w:rPr>
                <w:rFonts w:asciiTheme="majorHAnsi" w:hAnsiTheme="majorHAnsi" w:cstheme="majorHAnsi"/>
                <w:noProof/>
                <w:sz w:val="26"/>
                <w:szCs w:val="26"/>
              </w:rPr>
            </w:pPr>
          </w:p>
        </w:tc>
        <w:tc>
          <w:tcPr>
            <w:tcW w:w="2222" w:type="dxa"/>
          </w:tcPr>
          <w:p w14:paraId="6F92F99E" w14:textId="77777777" w:rsidR="00717BC2" w:rsidRPr="005B4440" w:rsidRDefault="00717BC2" w:rsidP="00717BC2">
            <w:pPr>
              <w:rPr>
                <w:rFonts w:asciiTheme="majorHAnsi" w:hAnsiTheme="majorHAnsi" w:cstheme="majorHAnsi"/>
                <w:noProof/>
                <w:sz w:val="26"/>
                <w:szCs w:val="26"/>
              </w:rPr>
            </w:pPr>
          </w:p>
        </w:tc>
        <w:tc>
          <w:tcPr>
            <w:tcW w:w="4708" w:type="dxa"/>
          </w:tcPr>
          <w:p w14:paraId="747F27D8" w14:textId="77777777" w:rsidR="00717BC2" w:rsidRPr="005B4440" w:rsidRDefault="00717BC2" w:rsidP="00717BC2">
            <w:pPr>
              <w:rPr>
                <w:rFonts w:asciiTheme="majorHAnsi" w:hAnsiTheme="majorHAnsi" w:cstheme="majorHAnsi"/>
                <w:noProof/>
                <w:sz w:val="26"/>
                <w:szCs w:val="26"/>
              </w:rPr>
            </w:pPr>
          </w:p>
        </w:tc>
      </w:tr>
    </w:tbl>
    <w:p w14:paraId="434255A8" w14:textId="77777777" w:rsidR="00717BC2" w:rsidRDefault="00717BC2" w:rsidP="00E90242">
      <w:pPr>
        <w:ind w:left="0"/>
        <w:jc w:val="both"/>
        <w:rPr>
          <w:szCs w:val="24"/>
        </w:rPr>
      </w:pPr>
    </w:p>
    <w:p w14:paraId="782A97FA" w14:textId="77FC8ADE" w:rsidR="00E90242" w:rsidRDefault="00E90242" w:rsidP="00E90242">
      <w:pPr>
        <w:ind w:left="0"/>
        <w:jc w:val="both"/>
        <w:rPr>
          <w:szCs w:val="24"/>
        </w:rPr>
      </w:pPr>
      <w:r>
        <w:rPr>
          <w:szCs w:val="24"/>
        </w:rPr>
        <w:t>2.2.7.Các thuộc tính của bảng Product</w:t>
      </w:r>
    </w:p>
    <w:tbl>
      <w:tblPr>
        <w:tblStyle w:val="TableGrid"/>
        <w:tblW w:w="0" w:type="auto"/>
        <w:tblLook w:val="04A0" w:firstRow="1" w:lastRow="0" w:firstColumn="1" w:lastColumn="0" w:noHBand="0" w:noVBand="1"/>
      </w:tblPr>
      <w:tblGrid>
        <w:gridCol w:w="2417"/>
        <w:gridCol w:w="2222"/>
        <w:gridCol w:w="4708"/>
      </w:tblGrid>
      <w:tr w:rsidR="00717BC2" w:rsidRPr="005B4440" w14:paraId="01104561" w14:textId="77777777" w:rsidTr="00717BC2">
        <w:tc>
          <w:tcPr>
            <w:tcW w:w="2417" w:type="dxa"/>
          </w:tcPr>
          <w:p w14:paraId="01C67091"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Tên  trường</w:t>
            </w:r>
          </w:p>
        </w:tc>
        <w:tc>
          <w:tcPr>
            <w:tcW w:w="2222" w:type="dxa"/>
          </w:tcPr>
          <w:p w14:paraId="34D92259"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Kiểu dữ liệu</w:t>
            </w:r>
          </w:p>
        </w:tc>
        <w:tc>
          <w:tcPr>
            <w:tcW w:w="4708" w:type="dxa"/>
          </w:tcPr>
          <w:p w14:paraId="0907889B"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Không cho phép</w:t>
            </w:r>
          </w:p>
        </w:tc>
      </w:tr>
      <w:tr w:rsidR="00717BC2" w:rsidRPr="005B4440" w14:paraId="5CEDC532" w14:textId="77777777" w:rsidTr="00717BC2">
        <w:tc>
          <w:tcPr>
            <w:tcW w:w="2417" w:type="dxa"/>
          </w:tcPr>
          <w:p w14:paraId="68424E03" w14:textId="77777777" w:rsidR="00717BC2" w:rsidRPr="005B4440" w:rsidRDefault="00717BC2" w:rsidP="00717BC2">
            <w:pPr>
              <w:rPr>
                <w:rFonts w:asciiTheme="majorHAnsi" w:hAnsiTheme="majorHAnsi" w:cstheme="majorHAnsi"/>
                <w:noProof/>
                <w:sz w:val="26"/>
                <w:szCs w:val="26"/>
              </w:rPr>
            </w:pPr>
          </w:p>
        </w:tc>
        <w:tc>
          <w:tcPr>
            <w:tcW w:w="2222" w:type="dxa"/>
          </w:tcPr>
          <w:p w14:paraId="52B7B6A3" w14:textId="77777777" w:rsidR="00717BC2" w:rsidRPr="005B4440" w:rsidRDefault="00717BC2" w:rsidP="00717BC2">
            <w:pPr>
              <w:rPr>
                <w:rFonts w:asciiTheme="majorHAnsi" w:hAnsiTheme="majorHAnsi" w:cstheme="majorHAnsi"/>
                <w:noProof/>
                <w:sz w:val="26"/>
                <w:szCs w:val="26"/>
              </w:rPr>
            </w:pPr>
          </w:p>
        </w:tc>
        <w:tc>
          <w:tcPr>
            <w:tcW w:w="4708" w:type="dxa"/>
          </w:tcPr>
          <w:p w14:paraId="6CE65F95" w14:textId="77777777" w:rsidR="00717BC2" w:rsidRPr="005B4440" w:rsidRDefault="00717BC2" w:rsidP="00717BC2">
            <w:pPr>
              <w:rPr>
                <w:rFonts w:asciiTheme="majorHAnsi" w:hAnsiTheme="majorHAnsi" w:cstheme="majorHAnsi"/>
                <w:noProof/>
                <w:sz w:val="26"/>
                <w:szCs w:val="26"/>
              </w:rPr>
            </w:pPr>
          </w:p>
        </w:tc>
      </w:tr>
    </w:tbl>
    <w:p w14:paraId="245C3E15" w14:textId="77777777" w:rsidR="00717BC2" w:rsidRDefault="00717BC2" w:rsidP="00E90242">
      <w:pPr>
        <w:ind w:left="0"/>
        <w:jc w:val="both"/>
        <w:rPr>
          <w:szCs w:val="24"/>
        </w:rPr>
      </w:pPr>
    </w:p>
    <w:p w14:paraId="6C23F6EE" w14:textId="1EADA400" w:rsidR="00E90242" w:rsidRDefault="00E90242" w:rsidP="00E90242">
      <w:pPr>
        <w:ind w:left="0"/>
        <w:jc w:val="both"/>
        <w:rPr>
          <w:szCs w:val="24"/>
        </w:rPr>
      </w:pPr>
      <w:r>
        <w:rPr>
          <w:szCs w:val="24"/>
        </w:rPr>
        <w:t>2.2.8.Các thuộc tính của bảng Report</w:t>
      </w:r>
    </w:p>
    <w:tbl>
      <w:tblPr>
        <w:tblStyle w:val="TableGrid"/>
        <w:tblW w:w="0" w:type="auto"/>
        <w:tblLook w:val="04A0" w:firstRow="1" w:lastRow="0" w:firstColumn="1" w:lastColumn="0" w:noHBand="0" w:noVBand="1"/>
      </w:tblPr>
      <w:tblGrid>
        <w:gridCol w:w="2417"/>
        <w:gridCol w:w="2222"/>
        <w:gridCol w:w="4708"/>
      </w:tblGrid>
      <w:tr w:rsidR="00717BC2" w:rsidRPr="005B4440" w14:paraId="166D3294" w14:textId="77777777" w:rsidTr="00717BC2">
        <w:tc>
          <w:tcPr>
            <w:tcW w:w="2417" w:type="dxa"/>
          </w:tcPr>
          <w:p w14:paraId="776A25F0"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Tên  trường</w:t>
            </w:r>
          </w:p>
        </w:tc>
        <w:tc>
          <w:tcPr>
            <w:tcW w:w="2222" w:type="dxa"/>
          </w:tcPr>
          <w:p w14:paraId="3E3E7115"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Kiểu dữ liệu</w:t>
            </w:r>
          </w:p>
        </w:tc>
        <w:tc>
          <w:tcPr>
            <w:tcW w:w="4708" w:type="dxa"/>
          </w:tcPr>
          <w:p w14:paraId="7C850712"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Không cho phép</w:t>
            </w:r>
          </w:p>
        </w:tc>
      </w:tr>
      <w:tr w:rsidR="00717BC2" w:rsidRPr="005B4440" w14:paraId="751C2EFB" w14:textId="77777777" w:rsidTr="00717BC2">
        <w:tc>
          <w:tcPr>
            <w:tcW w:w="2417" w:type="dxa"/>
          </w:tcPr>
          <w:p w14:paraId="763A271D" w14:textId="77777777" w:rsidR="00717BC2" w:rsidRPr="005B4440" w:rsidRDefault="00717BC2" w:rsidP="00717BC2">
            <w:pPr>
              <w:rPr>
                <w:rFonts w:asciiTheme="majorHAnsi" w:hAnsiTheme="majorHAnsi" w:cstheme="majorHAnsi"/>
                <w:noProof/>
                <w:sz w:val="26"/>
                <w:szCs w:val="26"/>
              </w:rPr>
            </w:pPr>
          </w:p>
        </w:tc>
        <w:tc>
          <w:tcPr>
            <w:tcW w:w="2222" w:type="dxa"/>
          </w:tcPr>
          <w:p w14:paraId="2FFB6B16" w14:textId="77777777" w:rsidR="00717BC2" w:rsidRPr="005B4440" w:rsidRDefault="00717BC2" w:rsidP="00717BC2">
            <w:pPr>
              <w:rPr>
                <w:rFonts w:asciiTheme="majorHAnsi" w:hAnsiTheme="majorHAnsi" w:cstheme="majorHAnsi"/>
                <w:noProof/>
                <w:sz w:val="26"/>
                <w:szCs w:val="26"/>
              </w:rPr>
            </w:pPr>
          </w:p>
        </w:tc>
        <w:tc>
          <w:tcPr>
            <w:tcW w:w="4708" w:type="dxa"/>
          </w:tcPr>
          <w:p w14:paraId="5B480607" w14:textId="77777777" w:rsidR="00717BC2" w:rsidRPr="005B4440" w:rsidRDefault="00717BC2" w:rsidP="00717BC2">
            <w:pPr>
              <w:rPr>
                <w:rFonts w:asciiTheme="majorHAnsi" w:hAnsiTheme="majorHAnsi" w:cstheme="majorHAnsi"/>
                <w:noProof/>
                <w:sz w:val="26"/>
                <w:szCs w:val="26"/>
              </w:rPr>
            </w:pPr>
          </w:p>
        </w:tc>
      </w:tr>
    </w:tbl>
    <w:p w14:paraId="28B308ED" w14:textId="77777777" w:rsidR="00717BC2" w:rsidRDefault="00717BC2" w:rsidP="00E90242">
      <w:pPr>
        <w:ind w:left="0"/>
        <w:jc w:val="both"/>
        <w:rPr>
          <w:szCs w:val="24"/>
        </w:rPr>
      </w:pPr>
    </w:p>
    <w:p w14:paraId="310774D1" w14:textId="04E6C78A" w:rsidR="00E90242" w:rsidRDefault="00E90242" w:rsidP="00E90242">
      <w:pPr>
        <w:ind w:left="0"/>
        <w:jc w:val="both"/>
        <w:rPr>
          <w:szCs w:val="24"/>
        </w:rPr>
      </w:pPr>
      <w:r>
        <w:rPr>
          <w:szCs w:val="24"/>
        </w:rPr>
        <w:t>2.2.9.Các thuộc tính của bảng Product_bill</w:t>
      </w:r>
    </w:p>
    <w:tbl>
      <w:tblPr>
        <w:tblStyle w:val="TableGrid"/>
        <w:tblW w:w="0" w:type="auto"/>
        <w:tblLook w:val="04A0" w:firstRow="1" w:lastRow="0" w:firstColumn="1" w:lastColumn="0" w:noHBand="0" w:noVBand="1"/>
      </w:tblPr>
      <w:tblGrid>
        <w:gridCol w:w="2417"/>
        <w:gridCol w:w="2222"/>
        <w:gridCol w:w="4708"/>
      </w:tblGrid>
      <w:tr w:rsidR="00717BC2" w:rsidRPr="005B4440" w14:paraId="0D09E3B9" w14:textId="77777777" w:rsidTr="00717BC2">
        <w:tc>
          <w:tcPr>
            <w:tcW w:w="2417" w:type="dxa"/>
          </w:tcPr>
          <w:p w14:paraId="0EAFBF15"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Tên  trường</w:t>
            </w:r>
          </w:p>
        </w:tc>
        <w:tc>
          <w:tcPr>
            <w:tcW w:w="2222" w:type="dxa"/>
          </w:tcPr>
          <w:p w14:paraId="0742495F"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Kiểu dữ liệu</w:t>
            </w:r>
          </w:p>
        </w:tc>
        <w:tc>
          <w:tcPr>
            <w:tcW w:w="4708" w:type="dxa"/>
          </w:tcPr>
          <w:p w14:paraId="15057298"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Không cho phép</w:t>
            </w:r>
          </w:p>
        </w:tc>
      </w:tr>
      <w:tr w:rsidR="00717BC2" w:rsidRPr="005B4440" w14:paraId="0980B23A" w14:textId="77777777" w:rsidTr="00717BC2">
        <w:tc>
          <w:tcPr>
            <w:tcW w:w="2417" w:type="dxa"/>
          </w:tcPr>
          <w:p w14:paraId="4F71F404" w14:textId="77777777" w:rsidR="00717BC2" w:rsidRPr="005B4440" w:rsidRDefault="00717BC2" w:rsidP="00717BC2">
            <w:pPr>
              <w:rPr>
                <w:rFonts w:asciiTheme="majorHAnsi" w:hAnsiTheme="majorHAnsi" w:cstheme="majorHAnsi"/>
                <w:noProof/>
                <w:sz w:val="26"/>
                <w:szCs w:val="26"/>
              </w:rPr>
            </w:pPr>
          </w:p>
        </w:tc>
        <w:tc>
          <w:tcPr>
            <w:tcW w:w="2222" w:type="dxa"/>
          </w:tcPr>
          <w:p w14:paraId="61AB260D" w14:textId="77777777" w:rsidR="00717BC2" w:rsidRPr="005B4440" w:rsidRDefault="00717BC2" w:rsidP="00717BC2">
            <w:pPr>
              <w:rPr>
                <w:rFonts w:asciiTheme="majorHAnsi" w:hAnsiTheme="majorHAnsi" w:cstheme="majorHAnsi"/>
                <w:noProof/>
                <w:sz w:val="26"/>
                <w:szCs w:val="26"/>
              </w:rPr>
            </w:pPr>
          </w:p>
        </w:tc>
        <w:tc>
          <w:tcPr>
            <w:tcW w:w="4708" w:type="dxa"/>
          </w:tcPr>
          <w:p w14:paraId="7DDFB070" w14:textId="77777777" w:rsidR="00717BC2" w:rsidRPr="005B4440" w:rsidRDefault="00717BC2" w:rsidP="00717BC2">
            <w:pPr>
              <w:rPr>
                <w:rFonts w:asciiTheme="majorHAnsi" w:hAnsiTheme="majorHAnsi" w:cstheme="majorHAnsi"/>
                <w:noProof/>
                <w:sz w:val="26"/>
                <w:szCs w:val="26"/>
              </w:rPr>
            </w:pPr>
          </w:p>
        </w:tc>
      </w:tr>
    </w:tbl>
    <w:p w14:paraId="5543375D" w14:textId="77777777" w:rsidR="00717BC2" w:rsidRDefault="00717BC2" w:rsidP="00E90242">
      <w:pPr>
        <w:ind w:left="0"/>
        <w:jc w:val="both"/>
        <w:rPr>
          <w:szCs w:val="24"/>
        </w:rPr>
      </w:pPr>
    </w:p>
    <w:p w14:paraId="1B0D3210" w14:textId="54104230" w:rsidR="00E90242" w:rsidRDefault="00E90242" w:rsidP="00E90242">
      <w:pPr>
        <w:ind w:left="0"/>
        <w:jc w:val="both"/>
        <w:rPr>
          <w:szCs w:val="24"/>
        </w:rPr>
      </w:pPr>
      <w:r>
        <w:rPr>
          <w:szCs w:val="24"/>
        </w:rPr>
        <w:t>2.2.10.Các thuộc tính của bảng History</w:t>
      </w:r>
    </w:p>
    <w:tbl>
      <w:tblPr>
        <w:tblStyle w:val="TableGrid"/>
        <w:tblW w:w="0" w:type="auto"/>
        <w:tblLook w:val="04A0" w:firstRow="1" w:lastRow="0" w:firstColumn="1" w:lastColumn="0" w:noHBand="0" w:noVBand="1"/>
      </w:tblPr>
      <w:tblGrid>
        <w:gridCol w:w="2417"/>
        <w:gridCol w:w="2222"/>
        <w:gridCol w:w="4708"/>
      </w:tblGrid>
      <w:tr w:rsidR="00717BC2" w:rsidRPr="005B4440" w14:paraId="21FAFC26" w14:textId="77777777" w:rsidTr="00717BC2">
        <w:tc>
          <w:tcPr>
            <w:tcW w:w="2417" w:type="dxa"/>
          </w:tcPr>
          <w:p w14:paraId="640CFB5C"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Tên  trường</w:t>
            </w:r>
          </w:p>
        </w:tc>
        <w:tc>
          <w:tcPr>
            <w:tcW w:w="2222" w:type="dxa"/>
          </w:tcPr>
          <w:p w14:paraId="6113E9C9"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Kiểu dữ liệu</w:t>
            </w:r>
          </w:p>
        </w:tc>
        <w:tc>
          <w:tcPr>
            <w:tcW w:w="4708" w:type="dxa"/>
          </w:tcPr>
          <w:p w14:paraId="53FCBD67"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Không cho phép</w:t>
            </w:r>
          </w:p>
        </w:tc>
      </w:tr>
      <w:tr w:rsidR="00717BC2" w:rsidRPr="005B4440" w14:paraId="59DBB149" w14:textId="77777777" w:rsidTr="00717BC2">
        <w:tc>
          <w:tcPr>
            <w:tcW w:w="2417" w:type="dxa"/>
          </w:tcPr>
          <w:p w14:paraId="34A80E94" w14:textId="77777777" w:rsidR="00717BC2" w:rsidRPr="005B4440" w:rsidRDefault="00717BC2" w:rsidP="00717BC2">
            <w:pPr>
              <w:rPr>
                <w:rFonts w:asciiTheme="majorHAnsi" w:hAnsiTheme="majorHAnsi" w:cstheme="majorHAnsi"/>
                <w:noProof/>
                <w:sz w:val="26"/>
                <w:szCs w:val="26"/>
              </w:rPr>
            </w:pPr>
          </w:p>
        </w:tc>
        <w:tc>
          <w:tcPr>
            <w:tcW w:w="2222" w:type="dxa"/>
          </w:tcPr>
          <w:p w14:paraId="2E441643" w14:textId="77777777" w:rsidR="00717BC2" w:rsidRPr="005B4440" w:rsidRDefault="00717BC2" w:rsidP="00717BC2">
            <w:pPr>
              <w:rPr>
                <w:rFonts w:asciiTheme="majorHAnsi" w:hAnsiTheme="majorHAnsi" w:cstheme="majorHAnsi"/>
                <w:noProof/>
                <w:sz w:val="26"/>
                <w:szCs w:val="26"/>
              </w:rPr>
            </w:pPr>
          </w:p>
        </w:tc>
        <w:tc>
          <w:tcPr>
            <w:tcW w:w="4708" w:type="dxa"/>
          </w:tcPr>
          <w:p w14:paraId="0516E1A9" w14:textId="77777777" w:rsidR="00717BC2" w:rsidRPr="005B4440" w:rsidRDefault="00717BC2" w:rsidP="00717BC2">
            <w:pPr>
              <w:rPr>
                <w:rFonts w:asciiTheme="majorHAnsi" w:hAnsiTheme="majorHAnsi" w:cstheme="majorHAnsi"/>
                <w:noProof/>
                <w:sz w:val="26"/>
                <w:szCs w:val="26"/>
              </w:rPr>
            </w:pPr>
          </w:p>
        </w:tc>
      </w:tr>
    </w:tbl>
    <w:p w14:paraId="29420029" w14:textId="77777777" w:rsidR="00717BC2" w:rsidRDefault="00717BC2" w:rsidP="00E90242">
      <w:pPr>
        <w:ind w:left="0"/>
        <w:jc w:val="both"/>
        <w:rPr>
          <w:szCs w:val="24"/>
        </w:rPr>
      </w:pPr>
    </w:p>
    <w:p w14:paraId="4D7A94F6" w14:textId="2BA8D6C4" w:rsidR="00E90242" w:rsidRDefault="00E90242" w:rsidP="00E90242">
      <w:pPr>
        <w:ind w:left="0"/>
        <w:jc w:val="both"/>
        <w:rPr>
          <w:szCs w:val="24"/>
        </w:rPr>
      </w:pPr>
      <w:r>
        <w:rPr>
          <w:szCs w:val="24"/>
        </w:rPr>
        <w:t>2.2.11.Các thuộc tính của bảng Bank_info</w:t>
      </w:r>
    </w:p>
    <w:tbl>
      <w:tblPr>
        <w:tblStyle w:val="TableGrid"/>
        <w:tblW w:w="0" w:type="auto"/>
        <w:tblLook w:val="04A0" w:firstRow="1" w:lastRow="0" w:firstColumn="1" w:lastColumn="0" w:noHBand="0" w:noVBand="1"/>
      </w:tblPr>
      <w:tblGrid>
        <w:gridCol w:w="2417"/>
        <w:gridCol w:w="2222"/>
        <w:gridCol w:w="4708"/>
      </w:tblGrid>
      <w:tr w:rsidR="00717BC2" w:rsidRPr="005B4440" w14:paraId="0F293DBC" w14:textId="77777777" w:rsidTr="00717BC2">
        <w:tc>
          <w:tcPr>
            <w:tcW w:w="2417" w:type="dxa"/>
          </w:tcPr>
          <w:p w14:paraId="4D276514"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lastRenderedPageBreak/>
              <w:t>Tên  trường</w:t>
            </w:r>
          </w:p>
        </w:tc>
        <w:tc>
          <w:tcPr>
            <w:tcW w:w="2222" w:type="dxa"/>
          </w:tcPr>
          <w:p w14:paraId="7B5D94AB"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Kiểu dữ liệu</w:t>
            </w:r>
          </w:p>
        </w:tc>
        <w:tc>
          <w:tcPr>
            <w:tcW w:w="4708" w:type="dxa"/>
          </w:tcPr>
          <w:p w14:paraId="501D4D3F" w14:textId="77777777" w:rsidR="00717BC2" w:rsidRPr="005B4440" w:rsidRDefault="00717BC2" w:rsidP="00717BC2">
            <w:pPr>
              <w:rPr>
                <w:rFonts w:asciiTheme="majorHAnsi" w:hAnsiTheme="majorHAnsi" w:cstheme="majorHAnsi"/>
                <w:b/>
                <w:noProof/>
                <w:sz w:val="26"/>
                <w:szCs w:val="26"/>
              </w:rPr>
            </w:pPr>
            <w:r w:rsidRPr="005B4440">
              <w:rPr>
                <w:rFonts w:asciiTheme="majorHAnsi" w:hAnsiTheme="majorHAnsi" w:cstheme="majorHAnsi"/>
                <w:b/>
                <w:noProof/>
                <w:sz w:val="26"/>
                <w:szCs w:val="26"/>
              </w:rPr>
              <w:t>Không cho phép</w:t>
            </w:r>
          </w:p>
        </w:tc>
      </w:tr>
      <w:tr w:rsidR="00717BC2" w:rsidRPr="005B4440" w14:paraId="4D412207" w14:textId="77777777" w:rsidTr="00717BC2">
        <w:tc>
          <w:tcPr>
            <w:tcW w:w="2417" w:type="dxa"/>
          </w:tcPr>
          <w:p w14:paraId="3C321297" w14:textId="77777777" w:rsidR="00717BC2" w:rsidRPr="005B4440" w:rsidRDefault="00717BC2" w:rsidP="00717BC2">
            <w:pPr>
              <w:rPr>
                <w:rFonts w:asciiTheme="majorHAnsi" w:hAnsiTheme="majorHAnsi" w:cstheme="majorHAnsi"/>
                <w:noProof/>
                <w:sz w:val="26"/>
                <w:szCs w:val="26"/>
              </w:rPr>
            </w:pPr>
          </w:p>
        </w:tc>
        <w:tc>
          <w:tcPr>
            <w:tcW w:w="2222" w:type="dxa"/>
          </w:tcPr>
          <w:p w14:paraId="67FFF4A8" w14:textId="77777777" w:rsidR="00717BC2" w:rsidRPr="005B4440" w:rsidRDefault="00717BC2" w:rsidP="00717BC2">
            <w:pPr>
              <w:rPr>
                <w:rFonts w:asciiTheme="majorHAnsi" w:hAnsiTheme="majorHAnsi" w:cstheme="majorHAnsi"/>
                <w:noProof/>
                <w:sz w:val="26"/>
                <w:szCs w:val="26"/>
              </w:rPr>
            </w:pPr>
          </w:p>
        </w:tc>
        <w:tc>
          <w:tcPr>
            <w:tcW w:w="4708" w:type="dxa"/>
          </w:tcPr>
          <w:p w14:paraId="6159CE03" w14:textId="77777777" w:rsidR="00717BC2" w:rsidRPr="005B4440" w:rsidRDefault="00717BC2" w:rsidP="00717BC2">
            <w:pPr>
              <w:rPr>
                <w:rFonts w:asciiTheme="majorHAnsi" w:hAnsiTheme="majorHAnsi" w:cstheme="majorHAnsi"/>
                <w:noProof/>
                <w:sz w:val="26"/>
                <w:szCs w:val="26"/>
              </w:rPr>
            </w:pPr>
          </w:p>
        </w:tc>
      </w:tr>
    </w:tbl>
    <w:p w14:paraId="5C2D33C1" w14:textId="77777777" w:rsidR="00717BC2" w:rsidRDefault="00717BC2" w:rsidP="00E90242">
      <w:pPr>
        <w:ind w:left="0"/>
        <w:jc w:val="both"/>
        <w:rPr>
          <w:szCs w:val="24"/>
        </w:rPr>
      </w:pPr>
    </w:p>
    <w:p w14:paraId="726CA81F" w14:textId="77777777" w:rsidR="00E90242" w:rsidRDefault="00E90242" w:rsidP="00E90242">
      <w:pPr>
        <w:ind w:left="0"/>
        <w:jc w:val="both"/>
        <w:rPr>
          <w:szCs w:val="24"/>
        </w:rPr>
      </w:pPr>
    </w:p>
    <w:p w14:paraId="13D98698" w14:textId="77777777" w:rsidR="00E90242" w:rsidRDefault="00E90242" w:rsidP="00E90242">
      <w:pPr>
        <w:ind w:left="0"/>
        <w:jc w:val="both"/>
        <w:rPr>
          <w:szCs w:val="24"/>
        </w:rPr>
      </w:pPr>
    </w:p>
    <w:p w14:paraId="6446562B" w14:textId="77777777" w:rsidR="00E90242" w:rsidRDefault="00E90242" w:rsidP="00E90242">
      <w:pPr>
        <w:ind w:left="0"/>
        <w:jc w:val="both"/>
        <w:rPr>
          <w:szCs w:val="24"/>
        </w:rPr>
      </w:pPr>
    </w:p>
    <w:p w14:paraId="068302E7" w14:textId="77777777" w:rsidR="00E90242" w:rsidRPr="00F84C46" w:rsidRDefault="00E90242" w:rsidP="00E90242">
      <w:pPr>
        <w:ind w:left="0"/>
        <w:jc w:val="both"/>
        <w:rPr>
          <w:szCs w:val="24"/>
        </w:rPr>
      </w:pPr>
    </w:p>
    <w:bookmarkEnd w:id="25"/>
    <w:p w14:paraId="1D47233B" w14:textId="62064F24" w:rsidR="00CC1CFC" w:rsidRDefault="00CC1CFC" w:rsidP="00CC1CFC">
      <w:pPr>
        <w:pStyle w:val="Heading1"/>
        <w:spacing w:before="120" w:after="120"/>
        <w:rPr>
          <w:szCs w:val="24"/>
        </w:rPr>
      </w:pPr>
      <w:r>
        <w:rPr>
          <w:szCs w:val="24"/>
        </w:rPr>
        <w:t>Yêu cầu về chức năng</w:t>
      </w:r>
    </w:p>
    <w:p w14:paraId="27A40C1D" w14:textId="57B19492" w:rsidR="00CC1CFC" w:rsidRDefault="00CC1CFC" w:rsidP="00CC1CFC">
      <w:pPr>
        <w:pStyle w:val="Heading2"/>
      </w:pPr>
      <w:r>
        <w:t>Đăng nhập và đăng xuất</w:t>
      </w:r>
    </w:p>
    <w:p w14:paraId="367D4848" w14:textId="0BDF3597" w:rsidR="00CC1CFC" w:rsidRPr="00CC1CFC" w:rsidRDefault="00CC1CFC" w:rsidP="000124D0">
      <w:pPr>
        <w:pStyle w:val="NormalIndent"/>
      </w:pPr>
      <w:r>
        <w:rPr>
          <w:noProof/>
        </w:rPr>
        <w:drawing>
          <wp:inline distT="0" distB="0" distL="0" distR="0" wp14:anchorId="0D17AB97" wp14:editId="61453FE8">
            <wp:extent cx="5941695" cy="334029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695" cy="3340299"/>
                    </a:xfrm>
                    <a:prstGeom prst="rect">
                      <a:avLst/>
                    </a:prstGeom>
                  </pic:spPr>
                </pic:pic>
              </a:graphicData>
            </a:graphic>
          </wp:inline>
        </w:drawing>
      </w:r>
    </w:p>
    <w:p w14:paraId="6FFE2366" w14:textId="38B19B6C" w:rsidR="00CC1CFC" w:rsidRDefault="00CC1CFC" w:rsidP="00CC1CFC">
      <w:r>
        <w:t>Người dùng sẽ nhập Tên người dùng và Mật khẩu để đăng nhập hệ thống.</w:t>
      </w:r>
    </w:p>
    <w:p w14:paraId="42BFB096" w14:textId="77777777" w:rsidR="00CC1CFC" w:rsidRDefault="00CC1CFC" w:rsidP="000124D0">
      <w:pPr>
        <w:pStyle w:val="NormalIndent"/>
        <w:rPr>
          <w:b w:val="0"/>
          <w:szCs w:val="20"/>
        </w:rPr>
      </w:pPr>
    </w:p>
    <w:p w14:paraId="1F07B90E" w14:textId="77777777" w:rsidR="00717BC2" w:rsidRDefault="00717BC2" w:rsidP="000124D0">
      <w:pPr>
        <w:pStyle w:val="NormalIndent"/>
      </w:pPr>
    </w:p>
    <w:p w14:paraId="783AEC04" w14:textId="77777777" w:rsidR="00CC1CFC" w:rsidRPr="00CC1CFC" w:rsidRDefault="00CC1CFC" w:rsidP="000124D0">
      <w:pPr>
        <w:pStyle w:val="NormalIndent"/>
      </w:pPr>
    </w:p>
    <w:p w14:paraId="69EFF050" w14:textId="275C9AB8" w:rsidR="00CC1CFC" w:rsidRDefault="00CC1CFC" w:rsidP="00CC1CFC">
      <w:pPr>
        <w:pStyle w:val="Heading2"/>
      </w:pPr>
      <w:r>
        <w:lastRenderedPageBreak/>
        <w:t>Quản lý nhân viên ( quyền của admin)</w:t>
      </w:r>
    </w:p>
    <w:p w14:paraId="26A85698" w14:textId="77777777" w:rsidR="00CC1CFC" w:rsidRDefault="00CC1CFC" w:rsidP="000124D0">
      <w:pPr>
        <w:pStyle w:val="NormalIndent"/>
      </w:pPr>
    </w:p>
    <w:p w14:paraId="1D5C4ED8" w14:textId="77777777" w:rsidR="000124D0" w:rsidRDefault="000124D0" w:rsidP="000124D0">
      <w:pPr>
        <w:pStyle w:val="NormalIndent"/>
      </w:pPr>
    </w:p>
    <w:p w14:paraId="230EBF37" w14:textId="07CA6B17" w:rsidR="00CC1CFC" w:rsidRPr="00CC1CFC" w:rsidRDefault="00CC1CFC" w:rsidP="000124D0">
      <w:pPr>
        <w:pStyle w:val="NormalIndent"/>
      </w:pPr>
      <w:r>
        <w:rPr>
          <w:noProof/>
        </w:rPr>
        <w:drawing>
          <wp:inline distT="0" distB="0" distL="0" distR="0" wp14:anchorId="7B7AF71E" wp14:editId="25C45699">
            <wp:extent cx="5941695" cy="334029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695" cy="3340299"/>
                    </a:xfrm>
                    <a:prstGeom prst="rect">
                      <a:avLst/>
                    </a:prstGeom>
                  </pic:spPr>
                </pic:pic>
              </a:graphicData>
            </a:graphic>
          </wp:inline>
        </w:drawing>
      </w:r>
    </w:p>
    <w:p w14:paraId="22AE8CCD" w14:textId="77777777" w:rsidR="000124D0" w:rsidRDefault="000124D0" w:rsidP="000124D0">
      <w:pPr>
        <w:pStyle w:val="NormalIndent"/>
      </w:pPr>
    </w:p>
    <w:p w14:paraId="1C17209A" w14:textId="1F6C6DA2" w:rsidR="00CC1CFC" w:rsidRPr="000124D0" w:rsidRDefault="00CC1CFC" w:rsidP="000124D0">
      <w:pPr>
        <w:pStyle w:val="NormalIndent"/>
      </w:pPr>
      <w:r w:rsidRPr="000124D0">
        <w:t xml:space="preserve">Người dùng sau khi đăng nhập thành công dưới vai trò admin sẽ được truy cập vào trang quản lý nhân viên, trong đó bao gồm các tính năng: </w:t>
      </w:r>
    </w:p>
    <w:p w14:paraId="6E2BBFDD" w14:textId="64DD9C0C" w:rsidR="00CC1CFC" w:rsidRPr="000124D0" w:rsidRDefault="00CC1CFC" w:rsidP="000124D0">
      <w:pPr>
        <w:pStyle w:val="NormalIndent"/>
        <w:rPr>
          <w:b w:val="0"/>
        </w:rPr>
      </w:pPr>
      <w:r w:rsidRPr="000124D0">
        <w:rPr>
          <w:b w:val="0"/>
        </w:rPr>
        <w:t>-Tìm kiếm theo User name và Email</w:t>
      </w:r>
    </w:p>
    <w:p w14:paraId="43F9E547" w14:textId="5488827A" w:rsidR="00CC1CFC" w:rsidRPr="000124D0" w:rsidRDefault="00CC1CFC" w:rsidP="000124D0">
      <w:pPr>
        <w:pStyle w:val="NormalIndent"/>
        <w:rPr>
          <w:b w:val="0"/>
        </w:rPr>
      </w:pPr>
      <w:r w:rsidRPr="000124D0">
        <w:rPr>
          <w:b w:val="0"/>
        </w:rPr>
        <w:t>-Bảng hiển thị danh sách nhân viên</w:t>
      </w:r>
    </w:p>
    <w:p w14:paraId="054A6287" w14:textId="3F454AFE" w:rsidR="000124D0" w:rsidRPr="000124D0" w:rsidRDefault="000124D0" w:rsidP="000124D0">
      <w:pPr>
        <w:pStyle w:val="NormalIndent"/>
        <w:rPr>
          <w:b w:val="0"/>
        </w:rPr>
      </w:pPr>
      <w:r w:rsidRPr="000124D0">
        <w:rPr>
          <w:b w:val="0"/>
        </w:rPr>
        <w:t>+Nút làm mới</w:t>
      </w:r>
    </w:p>
    <w:p w14:paraId="2915AAC7" w14:textId="29556A47" w:rsidR="000124D0" w:rsidRPr="000124D0" w:rsidRDefault="000124D0" w:rsidP="000124D0">
      <w:pPr>
        <w:pStyle w:val="NormalIndent"/>
        <w:rPr>
          <w:b w:val="0"/>
        </w:rPr>
      </w:pPr>
      <w:r w:rsidRPr="000124D0">
        <w:rPr>
          <w:b w:val="0"/>
        </w:rPr>
        <w:t>+Các thuộc tính của bảng ( Stt, Username, Tên đầy đủ, Email, Trạng thái account, Ngày tạo)</w:t>
      </w:r>
    </w:p>
    <w:p w14:paraId="4CDAF4C4" w14:textId="4D52C8AB" w:rsidR="000124D0" w:rsidRPr="000124D0" w:rsidRDefault="000124D0" w:rsidP="000124D0">
      <w:pPr>
        <w:pStyle w:val="NormalIndent"/>
        <w:rPr>
          <w:b w:val="0"/>
        </w:rPr>
      </w:pPr>
      <w:r w:rsidRPr="000124D0">
        <w:rPr>
          <w:b w:val="0"/>
        </w:rPr>
        <w:t>+Nút xóa thông tin nhân viên</w:t>
      </w:r>
    </w:p>
    <w:p w14:paraId="3805B08C" w14:textId="42549FF1" w:rsidR="000124D0" w:rsidRDefault="000124D0" w:rsidP="000124D0">
      <w:pPr>
        <w:pStyle w:val="NormalIndent"/>
        <w:rPr>
          <w:b w:val="0"/>
        </w:rPr>
      </w:pPr>
      <w:r w:rsidRPr="000124D0">
        <w:rPr>
          <w:b w:val="0"/>
        </w:rPr>
        <w:t>+Nút xem chi tiết thông tin nhân viên</w:t>
      </w:r>
      <w:r>
        <w:rPr>
          <w:b w:val="0"/>
        </w:rPr>
        <w:t xml:space="preserve"> : </w:t>
      </w:r>
      <w:r w:rsidRPr="000124D0">
        <w:t>khi người dùng dưới quyền admin thực hiện thao tác tại nút này, giao diện chi tiết thông tin nhân viên sẽ được hiển thị</w:t>
      </w:r>
    </w:p>
    <w:p w14:paraId="564C25D7" w14:textId="3AD8EBB5" w:rsidR="000124D0" w:rsidRDefault="000124D0" w:rsidP="000124D0">
      <w:pPr>
        <w:pStyle w:val="NormalIndent"/>
        <w:rPr>
          <w:b w:val="0"/>
        </w:rPr>
      </w:pPr>
      <w:r>
        <w:rPr>
          <w:noProof/>
        </w:rPr>
        <w:lastRenderedPageBreak/>
        <w:drawing>
          <wp:inline distT="0" distB="0" distL="0" distR="0" wp14:anchorId="2ED7578C" wp14:editId="3980F11C">
            <wp:extent cx="5941695" cy="334029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3340299"/>
                    </a:xfrm>
                    <a:prstGeom prst="rect">
                      <a:avLst/>
                    </a:prstGeom>
                  </pic:spPr>
                </pic:pic>
              </a:graphicData>
            </a:graphic>
          </wp:inline>
        </w:drawing>
      </w:r>
    </w:p>
    <w:p w14:paraId="17C9CEB9" w14:textId="0AAED3F1" w:rsidR="000124D0" w:rsidRDefault="000124D0" w:rsidP="000124D0">
      <w:pPr>
        <w:pStyle w:val="NormalIndent"/>
        <w:ind w:left="720" w:hanging="720"/>
        <w:rPr>
          <w:b w:val="0"/>
        </w:rPr>
      </w:pPr>
      <w:r>
        <w:rPr>
          <w:b w:val="0"/>
        </w:rPr>
        <w:t xml:space="preserve">Tại bảng chi tiết thông tin nhân viên bao gồm đầy đủ các trường hiển thị (không thể chỉnh sửa) </w:t>
      </w:r>
    </w:p>
    <w:p w14:paraId="339CB87B" w14:textId="77777777" w:rsidR="000124D0" w:rsidRDefault="000124D0" w:rsidP="000124D0">
      <w:pPr>
        <w:pStyle w:val="NormalIndent"/>
        <w:ind w:left="720" w:hanging="720"/>
        <w:rPr>
          <w:b w:val="0"/>
        </w:rPr>
      </w:pPr>
      <w:r>
        <w:rPr>
          <w:b w:val="0"/>
        </w:rPr>
        <w:t xml:space="preserve">Các trường hiển thị bao gồm : Tên, Số ĐT, Thành phố, Ngân hàng, Công ty, Email, Ngày sinh, </w:t>
      </w:r>
    </w:p>
    <w:p w14:paraId="3D3739BD" w14:textId="06109119" w:rsidR="000124D0" w:rsidRDefault="000124D0" w:rsidP="000124D0">
      <w:pPr>
        <w:pStyle w:val="NormalIndent"/>
        <w:ind w:left="720" w:hanging="720"/>
        <w:rPr>
          <w:b w:val="0"/>
        </w:rPr>
      </w:pPr>
      <w:r>
        <w:rPr>
          <w:b w:val="0"/>
        </w:rPr>
        <w:t>Quận/Huyện, Số tài khoản và Thông tin cá nhân</w:t>
      </w:r>
    </w:p>
    <w:p w14:paraId="0532194C" w14:textId="77777777" w:rsidR="000124D0" w:rsidRPr="000124D0" w:rsidRDefault="000124D0" w:rsidP="000124D0">
      <w:pPr>
        <w:pStyle w:val="NormalIndent"/>
        <w:ind w:left="720" w:hanging="720"/>
        <w:rPr>
          <w:b w:val="0"/>
        </w:rPr>
      </w:pPr>
    </w:p>
    <w:p w14:paraId="0A26FD0F" w14:textId="038CC3A5" w:rsidR="00CC1CFC" w:rsidRDefault="00CC1CFC" w:rsidP="00CC1CFC">
      <w:pPr>
        <w:pStyle w:val="Heading2"/>
      </w:pPr>
      <w:r>
        <w:t>Quản lý khách hàng</w:t>
      </w:r>
    </w:p>
    <w:p w14:paraId="38937428" w14:textId="7E460E65" w:rsidR="00FA5683" w:rsidRDefault="00FA5683" w:rsidP="00FA5683">
      <w:pPr>
        <w:pStyle w:val="NormalIndent"/>
      </w:pPr>
      <w:r>
        <w:rPr>
          <w:noProof/>
        </w:rPr>
        <w:drawing>
          <wp:inline distT="0" distB="0" distL="0" distR="0" wp14:anchorId="60A337B1" wp14:editId="5FAF49A7">
            <wp:extent cx="5941695" cy="334029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3340299"/>
                    </a:xfrm>
                    <a:prstGeom prst="rect">
                      <a:avLst/>
                    </a:prstGeom>
                  </pic:spPr>
                </pic:pic>
              </a:graphicData>
            </a:graphic>
          </wp:inline>
        </w:drawing>
      </w:r>
    </w:p>
    <w:p w14:paraId="111997EA" w14:textId="0CCDED9A" w:rsidR="00FA5683" w:rsidRDefault="00FA5683" w:rsidP="00FA5683">
      <w:pPr>
        <w:pStyle w:val="NormalIndent"/>
      </w:pPr>
      <w:r w:rsidRPr="000124D0">
        <w:lastRenderedPageBreak/>
        <w:t xml:space="preserve">Người dùng sau khi đăng nhập thành công dưới vai trò admin sẽ được truy cập vào trang quản lý </w:t>
      </w:r>
      <w:r>
        <w:t>khác hàng</w:t>
      </w:r>
      <w:r w:rsidRPr="000124D0">
        <w:t xml:space="preserve">, trong đó bao gồm các tính năng: </w:t>
      </w:r>
    </w:p>
    <w:p w14:paraId="53D2DA62" w14:textId="77777777" w:rsidR="00FA5683" w:rsidRPr="000124D0" w:rsidRDefault="00FA5683" w:rsidP="00FA5683">
      <w:pPr>
        <w:pStyle w:val="NormalIndent"/>
        <w:rPr>
          <w:b w:val="0"/>
        </w:rPr>
      </w:pPr>
      <w:r w:rsidRPr="000124D0">
        <w:rPr>
          <w:b w:val="0"/>
        </w:rPr>
        <w:t>-Tìm kiếm theo User name và Email</w:t>
      </w:r>
    </w:p>
    <w:p w14:paraId="5B10B6A5" w14:textId="77777777" w:rsidR="00FA5683" w:rsidRPr="000124D0" w:rsidRDefault="00FA5683" w:rsidP="00FA5683">
      <w:pPr>
        <w:pStyle w:val="NormalIndent"/>
        <w:rPr>
          <w:b w:val="0"/>
        </w:rPr>
      </w:pPr>
      <w:r w:rsidRPr="000124D0">
        <w:rPr>
          <w:b w:val="0"/>
        </w:rPr>
        <w:t>-Bảng hiển thị danh sách nhân viên</w:t>
      </w:r>
    </w:p>
    <w:p w14:paraId="2B3BB800" w14:textId="77777777" w:rsidR="00FA5683" w:rsidRPr="000124D0" w:rsidRDefault="00FA5683" w:rsidP="00FA5683">
      <w:pPr>
        <w:pStyle w:val="NormalIndent"/>
        <w:rPr>
          <w:b w:val="0"/>
        </w:rPr>
      </w:pPr>
      <w:r w:rsidRPr="000124D0">
        <w:rPr>
          <w:b w:val="0"/>
        </w:rPr>
        <w:t>+Nút làm mới</w:t>
      </w:r>
    </w:p>
    <w:p w14:paraId="2D0EAC98" w14:textId="77777777" w:rsidR="00FA5683" w:rsidRPr="000124D0" w:rsidRDefault="00FA5683" w:rsidP="00FA5683">
      <w:pPr>
        <w:pStyle w:val="NormalIndent"/>
        <w:rPr>
          <w:b w:val="0"/>
        </w:rPr>
      </w:pPr>
      <w:r w:rsidRPr="000124D0">
        <w:rPr>
          <w:b w:val="0"/>
        </w:rPr>
        <w:t>+Các thuộc tính của bảng ( Stt, Username, Tên đầy đủ, Email, Trạng thái account, Ngày tạo)</w:t>
      </w:r>
    </w:p>
    <w:p w14:paraId="27001FD5" w14:textId="77777777" w:rsidR="00FA5683" w:rsidRPr="000124D0" w:rsidRDefault="00FA5683" w:rsidP="00FA5683">
      <w:pPr>
        <w:pStyle w:val="NormalIndent"/>
        <w:rPr>
          <w:b w:val="0"/>
        </w:rPr>
      </w:pPr>
      <w:r w:rsidRPr="000124D0">
        <w:rPr>
          <w:b w:val="0"/>
        </w:rPr>
        <w:t>+Nút xóa thông tin nhân viên</w:t>
      </w:r>
    </w:p>
    <w:p w14:paraId="4AD1F556" w14:textId="51461C65" w:rsidR="00FA5683" w:rsidRDefault="00FA5683" w:rsidP="00FA5683">
      <w:pPr>
        <w:pStyle w:val="NormalIndent"/>
      </w:pPr>
      <w:r w:rsidRPr="000124D0">
        <w:rPr>
          <w:b w:val="0"/>
        </w:rPr>
        <w:t xml:space="preserve">+Nút xem chi tiết thông tin </w:t>
      </w:r>
      <w:r>
        <w:rPr>
          <w:b w:val="0"/>
        </w:rPr>
        <w:t xml:space="preserve">khách hàng : </w:t>
      </w:r>
      <w:r w:rsidRPr="000124D0">
        <w:t>khi người dùng dưới quyền admin thực hiện thao tác tại nút này, giao diện chi tiết thông tin nhân viên sẽ được hiển thị</w:t>
      </w:r>
    </w:p>
    <w:p w14:paraId="40538ABA" w14:textId="77777777" w:rsidR="00F37FB8" w:rsidRDefault="00F37FB8" w:rsidP="00FA5683">
      <w:pPr>
        <w:pStyle w:val="NormalIndent"/>
      </w:pPr>
    </w:p>
    <w:p w14:paraId="79C94361" w14:textId="6F92E4B5" w:rsidR="00F37FB8" w:rsidRDefault="00F37FB8" w:rsidP="00FA5683">
      <w:pPr>
        <w:pStyle w:val="NormalIndent"/>
        <w:rPr>
          <w:b w:val="0"/>
        </w:rPr>
      </w:pPr>
      <w:r>
        <w:rPr>
          <w:noProof/>
        </w:rPr>
        <w:drawing>
          <wp:inline distT="0" distB="0" distL="0" distR="0" wp14:anchorId="715CF7ED" wp14:editId="198FE511">
            <wp:extent cx="5941695" cy="334029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3340299"/>
                    </a:xfrm>
                    <a:prstGeom prst="rect">
                      <a:avLst/>
                    </a:prstGeom>
                  </pic:spPr>
                </pic:pic>
              </a:graphicData>
            </a:graphic>
          </wp:inline>
        </w:drawing>
      </w:r>
    </w:p>
    <w:p w14:paraId="7D80DE08" w14:textId="77777777" w:rsidR="00FA5683" w:rsidRDefault="00FA5683" w:rsidP="00FA5683">
      <w:pPr>
        <w:pStyle w:val="NormalIndent"/>
      </w:pPr>
    </w:p>
    <w:p w14:paraId="4666A178" w14:textId="77777777" w:rsidR="0009264D" w:rsidRDefault="0009264D" w:rsidP="0009264D">
      <w:pPr>
        <w:pStyle w:val="NormalIndent"/>
        <w:ind w:left="720" w:hanging="720"/>
        <w:rPr>
          <w:b w:val="0"/>
        </w:rPr>
      </w:pPr>
      <w:r>
        <w:rPr>
          <w:b w:val="0"/>
        </w:rPr>
        <w:t xml:space="preserve">Tại bảng chi tiết thông tin nhân viên bao gồm đầy đủ các trường hiển thị (không thể chỉnh sửa) </w:t>
      </w:r>
    </w:p>
    <w:p w14:paraId="6A4D434C" w14:textId="77777777" w:rsidR="0009264D" w:rsidRDefault="0009264D" w:rsidP="0009264D">
      <w:pPr>
        <w:pStyle w:val="NormalIndent"/>
        <w:ind w:left="720" w:hanging="720"/>
        <w:rPr>
          <w:b w:val="0"/>
        </w:rPr>
      </w:pPr>
      <w:r>
        <w:rPr>
          <w:b w:val="0"/>
        </w:rPr>
        <w:t xml:space="preserve">Các trường hiển thị bao gồm : Tên, Số ĐT, Thành phố, Ngân hàng, Công ty, Email, Ngày sinh, </w:t>
      </w:r>
    </w:p>
    <w:p w14:paraId="311B981F" w14:textId="77777777" w:rsidR="0009264D" w:rsidRDefault="0009264D" w:rsidP="0009264D">
      <w:pPr>
        <w:pStyle w:val="NormalIndent"/>
        <w:ind w:left="720" w:hanging="720"/>
        <w:rPr>
          <w:b w:val="0"/>
        </w:rPr>
      </w:pPr>
      <w:r>
        <w:rPr>
          <w:b w:val="0"/>
        </w:rPr>
        <w:t>Quận/Huyện, Số tài khoản và Thông tin cá nhân</w:t>
      </w:r>
    </w:p>
    <w:p w14:paraId="5320E883" w14:textId="77777777" w:rsidR="00FA5683" w:rsidRPr="000124D0" w:rsidRDefault="00FA5683" w:rsidP="00FA5683">
      <w:pPr>
        <w:pStyle w:val="NormalIndent"/>
      </w:pPr>
    </w:p>
    <w:p w14:paraId="455D9A6A" w14:textId="77777777" w:rsidR="00FA5683" w:rsidRPr="00FA5683" w:rsidRDefault="00FA5683" w:rsidP="00FA5683">
      <w:pPr>
        <w:pStyle w:val="NormalIndent"/>
      </w:pPr>
    </w:p>
    <w:p w14:paraId="49311D92" w14:textId="09A5A5E4" w:rsidR="00CC1CFC" w:rsidRDefault="00CC1CFC" w:rsidP="00CC1CFC">
      <w:pPr>
        <w:pStyle w:val="Heading2"/>
      </w:pPr>
      <w:r>
        <w:lastRenderedPageBreak/>
        <w:t>Quản lý sản phẩm</w:t>
      </w:r>
    </w:p>
    <w:p w14:paraId="32D9BF0C" w14:textId="6682F112" w:rsidR="0009264D" w:rsidRPr="0009264D" w:rsidRDefault="0009264D" w:rsidP="0009264D">
      <w:pPr>
        <w:pStyle w:val="NormalIndent"/>
      </w:pPr>
      <w:r>
        <w:rPr>
          <w:noProof/>
        </w:rPr>
        <w:drawing>
          <wp:inline distT="0" distB="0" distL="0" distR="0" wp14:anchorId="486724D8" wp14:editId="417DAC7E">
            <wp:extent cx="5941695" cy="334029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695" cy="3340299"/>
                    </a:xfrm>
                    <a:prstGeom prst="rect">
                      <a:avLst/>
                    </a:prstGeom>
                  </pic:spPr>
                </pic:pic>
              </a:graphicData>
            </a:graphic>
          </wp:inline>
        </w:drawing>
      </w:r>
    </w:p>
    <w:p w14:paraId="1589E980" w14:textId="424BF890" w:rsidR="0009264D" w:rsidRDefault="0009264D" w:rsidP="0009264D">
      <w:pPr>
        <w:pStyle w:val="NormalIndent"/>
      </w:pPr>
      <w:r w:rsidRPr="000124D0">
        <w:t xml:space="preserve">Người dùng sau khi đăng nhập thành công dưới vai trò admin sẽ được truy cập vào trang quản lý </w:t>
      </w:r>
      <w:r>
        <w:t>sản phẩm</w:t>
      </w:r>
      <w:r w:rsidRPr="000124D0">
        <w:t xml:space="preserve">, trong đó bao gồm các tính năng: </w:t>
      </w:r>
    </w:p>
    <w:p w14:paraId="07F82540" w14:textId="469574C3" w:rsidR="0009264D" w:rsidRDefault="0009264D" w:rsidP="0009264D">
      <w:pPr>
        <w:pStyle w:val="NormalIndent"/>
        <w:rPr>
          <w:b w:val="0"/>
        </w:rPr>
      </w:pPr>
      <w:r>
        <w:rPr>
          <w:b w:val="0"/>
        </w:rPr>
        <w:t>-Thời gian nhập sản phẩm (Từ ngày- đến ngày)</w:t>
      </w:r>
    </w:p>
    <w:p w14:paraId="14B7454A" w14:textId="235ED402" w:rsidR="0009264D" w:rsidRPr="000124D0" w:rsidRDefault="0009264D" w:rsidP="0009264D">
      <w:pPr>
        <w:pStyle w:val="NormalIndent"/>
        <w:rPr>
          <w:b w:val="0"/>
        </w:rPr>
      </w:pPr>
      <w:r w:rsidRPr="000124D0">
        <w:rPr>
          <w:b w:val="0"/>
        </w:rPr>
        <w:t xml:space="preserve">-Tìm kiếm theo </w:t>
      </w:r>
      <w:r>
        <w:rPr>
          <w:b w:val="0"/>
        </w:rPr>
        <w:t>Tên sản phẩm</w:t>
      </w:r>
    </w:p>
    <w:p w14:paraId="55E9E7CC" w14:textId="6AB73A92" w:rsidR="0009264D" w:rsidRDefault="0009264D" w:rsidP="0009264D">
      <w:pPr>
        <w:pStyle w:val="NormalIndent"/>
        <w:rPr>
          <w:b w:val="0"/>
        </w:rPr>
      </w:pPr>
      <w:r w:rsidRPr="000124D0">
        <w:rPr>
          <w:b w:val="0"/>
        </w:rPr>
        <w:t xml:space="preserve">-Bảng hiển thị danh sách </w:t>
      </w:r>
      <w:r>
        <w:rPr>
          <w:b w:val="0"/>
        </w:rPr>
        <w:t>sản phẩm</w:t>
      </w:r>
    </w:p>
    <w:p w14:paraId="6EAD25F8" w14:textId="3FAEB3F3" w:rsidR="0009264D" w:rsidRPr="000124D0" w:rsidRDefault="0009264D" w:rsidP="0009264D">
      <w:pPr>
        <w:pStyle w:val="NormalIndent"/>
        <w:rPr>
          <w:b w:val="0"/>
        </w:rPr>
      </w:pPr>
      <w:r>
        <w:rPr>
          <w:b w:val="0"/>
        </w:rPr>
        <w:t>+Nút thêm mới</w:t>
      </w:r>
    </w:p>
    <w:p w14:paraId="096E54A1" w14:textId="77777777" w:rsidR="0009264D" w:rsidRPr="000124D0" w:rsidRDefault="0009264D" w:rsidP="0009264D">
      <w:pPr>
        <w:pStyle w:val="NormalIndent"/>
        <w:rPr>
          <w:b w:val="0"/>
        </w:rPr>
      </w:pPr>
      <w:r w:rsidRPr="000124D0">
        <w:rPr>
          <w:b w:val="0"/>
        </w:rPr>
        <w:t>+Nút làm mới</w:t>
      </w:r>
    </w:p>
    <w:p w14:paraId="68B15DF5" w14:textId="276E9A10" w:rsidR="0009264D" w:rsidRDefault="0009264D" w:rsidP="0009264D">
      <w:pPr>
        <w:pStyle w:val="NormalIndent"/>
        <w:rPr>
          <w:b w:val="0"/>
        </w:rPr>
      </w:pPr>
      <w:r w:rsidRPr="000124D0">
        <w:rPr>
          <w:b w:val="0"/>
        </w:rPr>
        <w:t xml:space="preserve">+Các thuộc tính của bảng ( Stt, </w:t>
      </w:r>
      <w:r>
        <w:rPr>
          <w:b w:val="0"/>
        </w:rPr>
        <w:t>Giá</w:t>
      </w:r>
      <w:r w:rsidRPr="000124D0">
        <w:rPr>
          <w:b w:val="0"/>
        </w:rPr>
        <w:t xml:space="preserve">, </w:t>
      </w:r>
      <w:r>
        <w:rPr>
          <w:b w:val="0"/>
        </w:rPr>
        <w:t>Giảm giá</w:t>
      </w:r>
      <w:r w:rsidRPr="000124D0">
        <w:rPr>
          <w:b w:val="0"/>
        </w:rPr>
        <w:t xml:space="preserve">, </w:t>
      </w:r>
      <w:r>
        <w:rPr>
          <w:b w:val="0"/>
        </w:rPr>
        <w:t>Số lượng</w:t>
      </w:r>
      <w:r w:rsidRPr="000124D0">
        <w:rPr>
          <w:b w:val="0"/>
        </w:rPr>
        <w:t xml:space="preserve">, </w:t>
      </w:r>
      <w:r>
        <w:rPr>
          <w:b w:val="0"/>
        </w:rPr>
        <w:t>Giới thiệu</w:t>
      </w:r>
      <w:r w:rsidRPr="000124D0">
        <w:rPr>
          <w:b w:val="0"/>
        </w:rPr>
        <w:t xml:space="preserve">, </w:t>
      </w:r>
      <w:r>
        <w:rPr>
          <w:b w:val="0"/>
        </w:rPr>
        <w:t>Miêu tả, Trạng thái</w:t>
      </w:r>
      <w:r w:rsidRPr="000124D0">
        <w:rPr>
          <w:b w:val="0"/>
        </w:rPr>
        <w:t>)</w:t>
      </w:r>
    </w:p>
    <w:p w14:paraId="5919176D" w14:textId="6E990E43" w:rsidR="0009264D" w:rsidRPr="000124D0" w:rsidRDefault="0009264D" w:rsidP="0009264D">
      <w:pPr>
        <w:pStyle w:val="NormalIndent"/>
        <w:rPr>
          <w:b w:val="0"/>
        </w:rPr>
      </w:pPr>
      <w:r>
        <w:rPr>
          <w:b w:val="0"/>
        </w:rPr>
        <w:t>+Nút sửa thông tin sản phẩm</w:t>
      </w:r>
    </w:p>
    <w:p w14:paraId="776E660E" w14:textId="2159960B" w:rsidR="0009264D" w:rsidRPr="000124D0" w:rsidRDefault="0009264D" w:rsidP="0009264D">
      <w:pPr>
        <w:pStyle w:val="NormalIndent"/>
        <w:rPr>
          <w:b w:val="0"/>
        </w:rPr>
      </w:pPr>
      <w:r w:rsidRPr="000124D0">
        <w:rPr>
          <w:b w:val="0"/>
        </w:rPr>
        <w:t xml:space="preserve">+Nút xóa thông tin </w:t>
      </w:r>
      <w:r>
        <w:rPr>
          <w:b w:val="0"/>
        </w:rPr>
        <w:t>sản phẩm</w:t>
      </w:r>
    </w:p>
    <w:p w14:paraId="3A1A0ED1" w14:textId="77777777" w:rsidR="0009264D" w:rsidRDefault="0009264D" w:rsidP="0009264D">
      <w:pPr>
        <w:pStyle w:val="NormalIndent"/>
      </w:pPr>
    </w:p>
    <w:p w14:paraId="0AA7AB1E" w14:textId="77777777" w:rsidR="0009264D" w:rsidRPr="0009264D" w:rsidRDefault="0009264D" w:rsidP="0009264D">
      <w:pPr>
        <w:pStyle w:val="NormalIndent"/>
      </w:pPr>
    </w:p>
    <w:p w14:paraId="7C484885" w14:textId="3914A665" w:rsidR="00CC1CFC" w:rsidRDefault="00CC1CFC" w:rsidP="00CC1CFC">
      <w:pPr>
        <w:pStyle w:val="Heading2"/>
      </w:pPr>
      <w:r>
        <w:lastRenderedPageBreak/>
        <w:t>Quản lý hóa đơn</w:t>
      </w:r>
    </w:p>
    <w:p w14:paraId="0A468EF6" w14:textId="09C6FD0D" w:rsidR="00D439F7" w:rsidRDefault="00D439F7" w:rsidP="00D439F7">
      <w:pPr>
        <w:pStyle w:val="NormalIndent"/>
      </w:pPr>
      <w:r>
        <w:rPr>
          <w:noProof/>
        </w:rPr>
        <w:drawing>
          <wp:inline distT="0" distB="0" distL="0" distR="0" wp14:anchorId="31E68323" wp14:editId="2051E749">
            <wp:extent cx="5941695" cy="3340299"/>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695" cy="3340299"/>
                    </a:xfrm>
                    <a:prstGeom prst="rect">
                      <a:avLst/>
                    </a:prstGeom>
                  </pic:spPr>
                </pic:pic>
              </a:graphicData>
            </a:graphic>
          </wp:inline>
        </w:drawing>
      </w:r>
    </w:p>
    <w:p w14:paraId="684765D7" w14:textId="4B6521B0" w:rsidR="00DD3A66" w:rsidRDefault="00DD3A66" w:rsidP="00DD3A66">
      <w:pPr>
        <w:pStyle w:val="NormalIndent"/>
      </w:pPr>
      <w:r w:rsidRPr="000124D0">
        <w:t xml:space="preserve">Người dùng sau khi đăng nhập thành công dưới vai trò admin sẽ được truy cập vào trang quản lý </w:t>
      </w:r>
      <w:r>
        <w:t>hóa đơn</w:t>
      </w:r>
      <w:r w:rsidRPr="000124D0">
        <w:t xml:space="preserve">, trong đó bao gồm các tính năng: </w:t>
      </w:r>
    </w:p>
    <w:p w14:paraId="161AD933" w14:textId="77777777" w:rsidR="00DD3A66" w:rsidRDefault="00DD3A66" w:rsidP="00DD3A66">
      <w:pPr>
        <w:pStyle w:val="NormalIndent"/>
        <w:rPr>
          <w:b w:val="0"/>
        </w:rPr>
      </w:pPr>
      <w:r>
        <w:rPr>
          <w:b w:val="0"/>
        </w:rPr>
        <w:t>-Thời gian nhập sản phẩm (Từ ngày- đến ngày)</w:t>
      </w:r>
    </w:p>
    <w:p w14:paraId="1F0B492E" w14:textId="4B2C23F9" w:rsidR="00DD3A66" w:rsidRPr="000124D0" w:rsidRDefault="00DD3A66" w:rsidP="00DD3A66">
      <w:pPr>
        <w:pStyle w:val="NormalIndent"/>
        <w:rPr>
          <w:b w:val="0"/>
        </w:rPr>
      </w:pPr>
      <w:r w:rsidRPr="000124D0">
        <w:rPr>
          <w:b w:val="0"/>
        </w:rPr>
        <w:t xml:space="preserve">-Tìm kiếm theo </w:t>
      </w:r>
      <w:r>
        <w:rPr>
          <w:b w:val="0"/>
        </w:rPr>
        <w:t>Trạng thái</w:t>
      </w:r>
    </w:p>
    <w:p w14:paraId="0F032069" w14:textId="269337B7" w:rsidR="00DD3A66" w:rsidRDefault="00DD3A66" w:rsidP="00DD3A66">
      <w:pPr>
        <w:pStyle w:val="NormalIndent"/>
        <w:rPr>
          <w:b w:val="0"/>
        </w:rPr>
      </w:pPr>
      <w:r w:rsidRPr="000124D0">
        <w:rPr>
          <w:b w:val="0"/>
        </w:rPr>
        <w:t xml:space="preserve">-Bảng hiển thị danh sách </w:t>
      </w:r>
      <w:r>
        <w:rPr>
          <w:b w:val="0"/>
        </w:rPr>
        <w:t>hóa đơn</w:t>
      </w:r>
    </w:p>
    <w:p w14:paraId="2876B0DD" w14:textId="77777777" w:rsidR="00DD3A66" w:rsidRPr="000124D0" w:rsidRDefault="00DD3A66" w:rsidP="00DD3A66">
      <w:pPr>
        <w:pStyle w:val="NormalIndent"/>
        <w:rPr>
          <w:b w:val="0"/>
        </w:rPr>
      </w:pPr>
      <w:r w:rsidRPr="000124D0">
        <w:rPr>
          <w:b w:val="0"/>
        </w:rPr>
        <w:t>+Nút làm mới</w:t>
      </w:r>
    </w:p>
    <w:p w14:paraId="6C6BC641" w14:textId="41085342" w:rsidR="00DD3A66" w:rsidRDefault="00DD3A66" w:rsidP="00DD3A66">
      <w:pPr>
        <w:pStyle w:val="NormalIndent"/>
        <w:rPr>
          <w:b w:val="0"/>
        </w:rPr>
      </w:pPr>
      <w:r w:rsidRPr="000124D0">
        <w:rPr>
          <w:b w:val="0"/>
        </w:rPr>
        <w:t xml:space="preserve">+Các thuộc tính của bảng ( Stt, </w:t>
      </w:r>
      <w:r>
        <w:rPr>
          <w:b w:val="0"/>
        </w:rPr>
        <w:t>Người tạo</w:t>
      </w:r>
      <w:r w:rsidRPr="000124D0">
        <w:rPr>
          <w:b w:val="0"/>
        </w:rPr>
        <w:t xml:space="preserve">, </w:t>
      </w:r>
      <w:r>
        <w:rPr>
          <w:b w:val="0"/>
        </w:rPr>
        <w:t>Thanh toán</w:t>
      </w:r>
      <w:r w:rsidRPr="000124D0">
        <w:rPr>
          <w:b w:val="0"/>
        </w:rPr>
        <w:t xml:space="preserve">, </w:t>
      </w:r>
      <w:r>
        <w:rPr>
          <w:b w:val="0"/>
        </w:rPr>
        <w:t>Tổng tiền</w:t>
      </w:r>
      <w:r w:rsidRPr="000124D0">
        <w:rPr>
          <w:b w:val="0"/>
        </w:rPr>
        <w:t xml:space="preserve">, </w:t>
      </w:r>
      <w:r>
        <w:rPr>
          <w:b w:val="0"/>
        </w:rPr>
        <w:t>Trạng thái</w:t>
      </w:r>
      <w:r w:rsidRPr="000124D0">
        <w:rPr>
          <w:b w:val="0"/>
        </w:rPr>
        <w:t>)</w:t>
      </w:r>
    </w:p>
    <w:p w14:paraId="78E149C4" w14:textId="77777777" w:rsidR="00DD3A66" w:rsidRPr="00D439F7" w:rsidRDefault="00DD3A66" w:rsidP="00D439F7">
      <w:pPr>
        <w:pStyle w:val="NormalIndent"/>
      </w:pPr>
    </w:p>
    <w:p w14:paraId="7C131863" w14:textId="16A0A3AD" w:rsidR="00CC1CFC" w:rsidRDefault="00DD3A66" w:rsidP="00CC1CFC">
      <w:pPr>
        <w:pStyle w:val="Heading2"/>
      </w:pPr>
      <w:r>
        <w:lastRenderedPageBreak/>
        <w:t>Danh sách</w:t>
      </w:r>
      <w:r w:rsidR="00CC1CFC">
        <w:t xml:space="preserve"> đánh giá</w:t>
      </w:r>
    </w:p>
    <w:p w14:paraId="12CFB97A" w14:textId="17DED104" w:rsidR="00DD3A66" w:rsidRDefault="00DD3A66" w:rsidP="00DD3A66">
      <w:pPr>
        <w:pStyle w:val="NormalIndent"/>
      </w:pPr>
      <w:r>
        <w:rPr>
          <w:noProof/>
        </w:rPr>
        <w:drawing>
          <wp:inline distT="0" distB="0" distL="0" distR="0" wp14:anchorId="5A054432" wp14:editId="0A1D72CF">
            <wp:extent cx="5941695" cy="334029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695" cy="3340299"/>
                    </a:xfrm>
                    <a:prstGeom prst="rect">
                      <a:avLst/>
                    </a:prstGeom>
                  </pic:spPr>
                </pic:pic>
              </a:graphicData>
            </a:graphic>
          </wp:inline>
        </w:drawing>
      </w:r>
    </w:p>
    <w:p w14:paraId="227ADA32" w14:textId="62F65F15" w:rsidR="00912C33" w:rsidRDefault="00912C33" w:rsidP="00912C33">
      <w:pPr>
        <w:pStyle w:val="NormalIndent"/>
      </w:pPr>
      <w:r w:rsidRPr="000124D0">
        <w:t xml:space="preserve">Người dùng sau khi đăng nhập thành công dưới vai trò admin sẽ được truy cập vào trang </w:t>
      </w:r>
      <w:r>
        <w:t>danh sách đánh giá</w:t>
      </w:r>
      <w:r w:rsidRPr="000124D0">
        <w:t xml:space="preserve">, trong đó bao gồm các tính năng: </w:t>
      </w:r>
    </w:p>
    <w:p w14:paraId="5E11820F" w14:textId="77777777" w:rsidR="00912C33" w:rsidRDefault="00912C33" w:rsidP="00912C33">
      <w:pPr>
        <w:pStyle w:val="NormalIndent"/>
        <w:rPr>
          <w:b w:val="0"/>
        </w:rPr>
      </w:pPr>
      <w:r>
        <w:rPr>
          <w:b w:val="0"/>
        </w:rPr>
        <w:t>-Thời gian nhập sản phẩm (Từ ngày- đến ngày)</w:t>
      </w:r>
    </w:p>
    <w:p w14:paraId="60B767BE" w14:textId="53F9791A" w:rsidR="00912C33" w:rsidRPr="000124D0" w:rsidRDefault="00912C33" w:rsidP="00912C33">
      <w:pPr>
        <w:pStyle w:val="NormalIndent"/>
        <w:rPr>
          <w:b w:val="0"/>
        </w:rPr>
      </w:pPr>
      <w:r w:rsidRPr="000124D0">
        <w:rPr>
          <w:b w:val="0"/>
        </w:rPr>
        <w:t xml:space="preserve">-Tìm kiếm theo </w:t>
      </w:r>
      <w:r>
        <w:rPr>
          <w:b w:val="0"/>
        </w:rPr>
        <w:t>Name</w:t>
      </w:r>
    </w:p>
    <w:p w14:paraId="7713CC3F" w14:textId="51DE7921" w:rsidR="00912C33" w:rsidRDefault="00912C33" w:rsidP="00912C33">
      <w:pPr>
        <w:pStyle w:val="NormalIndent"/>
        <w:rPr>
          <w:b w:val="0"/>
        </w:rPr>
      </w:pPr>
      <w:r w:rsidRPr="000124D0">
        <w:rPr>
          <w:b w:val="0"/>
        </w:rPr>
        <w:t xml:space="preserve">-Bảng hiển thị danh sách </w:t>
      </w:r>
      <w:r>
        <w:rPr>
          <w:b w:val="0"/>
        </w:rPr>
        <w:t>đánh giá</w:t>
      </w:r>
    </w:p>
    <w:p w14:paraId="1533338E" w14:textId="77777777" w:rsidR="00912C33" w:rsidRPr="000124D0" w:rsidRDefault="00912C33" w:rsidP="00912C33">
      <w:pPr>
        <w:pStyle w:val="NormalIndent"/>
        <w:rPr>
          <w:b w:val="0"/>
        </w:rPr>
      </w:pPr>
      <w:r w:rsidRPr="000124D0">
        <w:rPr>
          <w:b w:val="0"/>
        </w:rPr>
        <w:t>+Nút làm mới</w:t>
      </w:r>
    </w:p>
    <w:p w14:paraId="684D7F96" w14:textId="5200D00F" w:rsidR="00912C33" w:rsidRDefault="00912C33" w:rsidP="00912C33">
      <w:pPr>
        <w:pStyle w:val="NormalIndent"/>
        <w:rPr>
          <w:b w:val="0"/>
        </w:rPr>
      </w:pPr>
      <w:r w:rsidRPr="000124D0">
        <w:rPr>
          <w:b w:val="0"/>
        </w:rPr>
        <w:t xml:space="preserve">+Các thuộc tính của bảng ( Stt, </w:t>
      </w:r>
      <w:r>
        <w:rPr>
          <w:b w:val="0"/>
        </w:rPr>
        <w:t>Tên, Miêu tả</w:t>
      </w:r>
      <w:r w:rsidRPr="000124D0">
        <w:rPr>
          <w:b w:val="0"/>
        </w:rPr>
        <w:t xml:space="preserve">, </w:t>
      </w:r>
      <w:r>
        <w:rPr>
          <w:b w:val="0"/>
        </w:rPr>
        <w:t>Trạng thái phản hồi, Trạng thái</w:t>
      </w:r>
      <w:r w:rsidRPr="000124D0">
        <w:rPr>
          <w:b w:val="0"/>
        </w:rPr>
        <w:t>)</w:t>
      </w:r>
    </w:p>
    <w:p w14:paraId="002495C2" w14:textId="19B7C89B" w:rsidR="00912C33" w:rsidRPr="000124D0" w:rsidRDefault="00912C33" w:rsidP="00912C33">
      <w:pPr>
        <w:pStyle w:val="NormalIndent"/>
        <w:rPr>
          <w:b w:val="0"/>
        </w:rPr>
      </w:pPr>
      <w:r>
        <w:rPr>
          <w:b w:val="0"/>
        </w:rPr>
        <w:t xml:space="preserve">+Nút </w:t>
      </w:r>
    </w:p>
    <w:p w14:paraId="1691D50C" w14:textId="5212EA31" w:rsidR="00912C33" w:rsidRPr="000124D0" w:rsidRDefault="00912C33" w:rsidP="00912C33">
      <w:pPr>
        <w:pStyle w:val="NormalIndent"/>
        <w:rPr>
          <w:b w:val="0"/>
        </w:rPr>
      </w:pPr>
      <w:r w:rsidRPr="000124D0">
        <w:rPr>
          <w:b w:val="0"/>
        </w:rPr>
        <w:t>+N</w:t>
      </w:r>
      <w:r>
        <w:rPr>
          <w:b w:val="0"/>
        </w:rPr>
        <w:t>út xóa đánh giá</w:t>
      </w:r>
    </w:p>
    <w:p w14:paraId="75D7E3A7" w14:textId="33B4B45B" w:rsidR="00DD3A66" w:rsidRPr="00DD3A66" w:rsidRDefault="00912C33" w:rsidP="00DD3A66">
      <w:pPr>
        <w:pStyle w:val="NormalIndent"/>
      </w:pPr>
      <w:r>
        <w:t>**Mỗi khách hàng chỉ được đánh giá sản phẩm một lần duy nhất, trong đó việc đánh giá chỉ được thực hiện sau khi trạng thái “Đã duyệt” được thực hiện</w:t>
      </w:r>
    </w:p>
    <w:p w14:paraId="039B9AC2" w14:textId="78198DD6" w:rsidR="00CC1CFC" w:rsidRDefault="00DD3A66" w:rsidP="00CC1CFC">
      <w:pPr>
        <w:pStyle w:val="Heading2"/>
      </w:pPr>
      <w:r>
        <w:lastRenderedPageBreak/>
        <w:t>Danh sách</w:t>
      </w:r>
      <w:r w:rsidR="00CC1CFC">
        <w:t xml:space="preserve"> phản hồi</w:t>
      </w:r>
    </w:p>
    <w:p w14:paraId="460B3FB5" w14:textId="4125CF65" w:rsidR="00DD3A66" w:rsidRDefault="00DD3A66" w:rsidP="00DD3A66">
      <w:pPr>
        <w:pStyle w:val="NormalIndent"/>
      </w:pPr>
      <w:r>
        <w:rPr>
          <w:noProof/>
        </w:rPr>
        <w:drawing>
          <wp:inline distT="0" distB="0" distL="0" distR="0" wp14:anchorId="62923DD7" wp14:editId="5455C131">
            <wp:extent cx="5941695" cy="334029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3340299"/>
                    </a:xfrm>
                    <a:prstGeom prst="rect">
                      <a:avLst/>
                    </a:prstGeom>
                  </pic:spPr>
                </pic:pic>
              </a:graphicData>
            </a:graphic>
          </wp:inline>
        </w:drawing>
      </w:r>
    </w:p>
    <w:p w14:paraId="4E9ADFD6" w14:textId="77777777" w:rsidR="00DD3A66" w:rsidRDefault="00DD3A66" w:rsidP="00DD3A66">
      <w:pPr>
        <w:pStyle w:val="NormalIndent"/>
      </w:pPr>
    </w:p>
    <w:p w14:paraId="7DFED49E" w14:textId="342FB01A" w:rsidR="00DD3A66" w:rsidRPr="00DD3A66" w:rsidRDefault="00DD3A66" w:rsidP="00DD3A66">
      <w:pPr>
        <w:pStyle w:val="NormalIndent"/>
      </w:pPr>
      <w:r>
        <w:rPr>
          <w:noProof/>
        </w:rPr>
        <w:drawing>
          <wp:inline distT="0" distB="0" distL="0" distR="0" wp14:anchorId="2483B548" wp14:editId="1AD829FF">
            <wp:extent cx="5941695" cy="334029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3340299"/>
                    </a:xfrm>
                    <a:prstGeom prst="rect">
                      <a:avLst/>
                    </a:prstGeom>
                  </pic:spPr>
                </pic:pic>
              </a:graphicData>
            </a:graphic>
          </wp:inline>
        </w:drawing>
      </w:r>
    </w:p>
    <w:p w14:paraId="5CCCF06D" w14:textId="3897DA0C" w:rsidR="00CC1CFC" w:rsidRDefault="00CC1CFC" w:rsidP="00FC3586">
      <w:pPr>
        <w:pStyle w:val="Heading2"/>
        <w:numPr>
          <w:ilvl w:val="0"/>
          <w:numId w:val="0"/>
        </w:numPr>
        <w:ind w:left="576" w:hanging="576"/>
      </w:pPr>
    </w:p>
    <w:p w14:paraId="30A87EE3" w14:textId="77777777" w:rsidR="0009264D" w:rsidRDefault="0009264D" w:rsidP="0009264D">
      <w:pPr>
        <w:pStyle w:val="NormalIndent"/>
      </w:pPr>
    </w:p>
    <w:p w14:paraId="4B189192" w14:textId="77777777" w:rsidR="0009264D" w:rsidRDefault="0009264D" w:rsidP="0009264D">
      <w:pPr>
        <w:pStyle w:val="NormalIndent"/>
      </w:pPr>
    </w:p>
    <w:p w14:paraId="08957658" w14:textId="77777777" w:rsidR="0009264D" w:rsidRDefault="0009264D" w:rsidP="0009264D">
      <w:pPr>
        <w:pStyle w:val="NormalIndent"/>
      </w:pPr>
    </w:p>
    <w:p w14:paraId="68E9BB73" w14:textId="77777777" w:rsidR="0009264D" w:rsidRDefault="0009264D" w:rsidP="0009264D">
      <w:pPr>
        <w:pStyle w:val="NormalIndent"/>
      </w:pPr>
    </w:p>
    <w:p w14:paraId="69C90E6E" w14:textId="77777777" w:rsidR="0009264D" w:rsidRDefault="0009264D" w:rsidP="0009264D">
      <w:pPr>
        <w:pStyle w:val="NormalIndent"/>
      </w:pPr>
    </w:p>
    <w:p w14:paraId="613B8220" w14:textId="77777777" w:rsidR="0009264D" w:rsidRDefault="0009264D" w:rsidP="0009264D">
      <w:pPr>
        <w:pStyle w:val="NormalIndent"/>
      </w:pPr>
    </w:p>
    <w:p w14:paraId="42FC029B" w14:textId="77777777" w:rsidR="0009264D" w:rsidRDefault="0009264D" w:rsidP="0009264D">
      <w:pPr>
        <w:pStyle w:val="NormalIndent"/>
      </w:pPr>
    </w:p>
    <w:p w14:paraId="58FCCD3F" w14:textId="77777777" w:rsidR="0009264D" w:rsidRDefault="0009264D" w:rsidP="0009264D">
      <w:pPr>
        <w:pStyle w:val="NormalIndent"/>
      </w:pPr>
    </w:p>
    <w:p w14:paraId="755ADB07" w14:textId="77777777" w:rsidR="0009264D" w:rsidRDefault="0009264D" w:rsidP="0009264D">
      <w:pPr>
        <w:pStyle w:val="NormalIndent"/>
      </w:pPr>
    </w:p>
    <w:p w14:paraId="39918006" w14:textId="77777777" w:rsidR="0009264D" w:rsidRDefault="0009264D" w:rsidP="0009264D">
      <w:pPr>
        <w:pStyle w:val="NormalIndent"/>
      </w:pPr>
    </w:p>
    <w:p w14:paraId="1DE92FFD" w14:textId="77777777" w:rsidR="0009264D" w:rsidRDefault="0009264D" w:rsidP="0009264D">
      <w:pPr>
        <w:pStyle w:val="NormalIndent"/>
      </w:pPr>
    </w:p>
    <w:p w14:paraId="15E2AD2B" w14:textId="77777777" w:rsidR="0009264D" w:rsidRDefault="0009264D" w:rsidP="0009264D">
      <w:pPr>
        <w:pStyle w:val="NormalIndent"/>
      </w:pPr>
    </w:p>
    <w:p w14:paraId="3419FD33" w14:textId="77777777" w:rsidR="0009264D" w:rsidRDefault="0009264D" w:rsidP="0009264D">
      <w:pPr>
        <w:pStyle w:val="NormalIndent"/>
      </w:pPr>
    </w:p>
    <w:p w14:paraId="6413584E" w14:textId="77777777" w:rsidR="0009264D" w:rsidRDefault="0009264D" w:rsidP="0009264D">
      <w:pPr>
        <w:pStyle w:val="NormalIndent"/>
      </w:pPr>
    </w:p>
    <w:p w14:paraId="552F8CD0" w14:textId="77777777" w:rsidR="0009264D" w:rsidRDefault="0009264D" w:rsidP="0009264D">
      <w:pPr>
        <w:pStyle w:val="NormalIndent"/>
      </w:pPr>
    </w:p>
    <w:p w14:paraId="1C39F7A8" w14:textId="77777777" w:rsidR="0009264D" w:rsidRDefault="0009264D" w:rsidP="0009264D">
      <w:pPr>
        <w:pStyle w:val="NormalIndent"/>
      </w:pPr>
    </w:p>
    <w:p w14:paraId="76DEB7AD" w14:textId="77777777" w:rsidR="0009264D" w:rsidRDefault="0009264D" w:rsidP="0009264D">
      <w:pPr>
        <w:pStyle w:val="NormalIndent"/>
      </w:pPr>
    </w:p>
    <w:p w14:paraId="59396B45" w14:textId="77777777" w:rsidR="0009264D" w:rsidRDefault="0009264D" w:rsidP="0009264D">
      <w:pPr>
        <w:pStyle w:val="NormalIndent"/>
      </w:pPr>
    </w:p>
    <w:p w14:paraId="0AD526FD" w14:textId="77777777" w:rsidR="0009264D" w:rsidRDefault="0009264D" w:rsidP="0009264D">
      <w:pPr>
        <w:pStyle w:val="NormalIndent"/>
      </w:pPr>
    </w:p>
    <w:p w14:paraId="2E45611F" w14:textId="77777777" w:rsidR="0009264D" w:rsidRDefault="0009264D" w:rsidP="0009264D">
      <w:pPr>
        <w:pStyle w:val="NormalIndent"/>
      </w:pPr>
    </w:p>
    <w:p w14:paraId="36ABB85B" w14:textId="77777777" w:rsidR="0009264D" w:rsidRDefault="0009264D" w:rsidP="0009264D">
      <w:pPr>
        <w:pStyle w:val="NormalIndent"/>
      </w:pPr>
    </w:p>
    <w:p w14:paraId="74CC4995" w14:textId="77777777" w:rsidR="0009264D" w:rsidRDefault="0009264D" w:rsidP="0009264D">
      <w:pPr>
        <w:pStyle w:val="NormalIndent"/>
      </w:pPr>
    </w:p>
    <w:p w14:paraId="5C2FC0C1" w14:textId="77777777" w:rsidR="0009264D" w:rsidRDefault="0009264D" w:rsidP="0009264D">
      <w:pPr>
        <w:pStyle w:val="NormalIndent"/>
      </w:pPr>
    </w:p>
    <w:p w14:paraId="2F028E0C" w14:textId="77777777" w:rsidR="0009264D" w:rsidRDefault="0009264D" w:rsidP="0009264D">
      <w:pPr>
        <w:pStyle w:val="NormalIndent"/>
      </w:pPr>
    </w:p>
    <w:p w14:paraId="10102559" w14:textId="77777777" w:rsidR="0009264D" w:rsidRDefault="0009264D" w:rsidP="0009264D">
      <w:pPr>
        <w:pStyle w:val="NormalIndent"/>
      </w:pPr>
    </w:p>
    <w:p w14:paraId="567589A4" w14:textId="77777777" w:rsidR="0009264D" w:rsidRDefault="0009264D" w:rsidP="0009264D">
      <w:pPr>
        <w:pStyle w:val="NormalIndent"/>
      </w:pPr>
    </w:p>
    <w:p w14:paraId="762E4F43" w14:textId="77777777" w:rsidR="0009264D" w:rsidRDefault="0009264D" w:rsidP="0009264D">
      <w:pPr>
        <w:pStyle w:val="NormalIndent"/>
      </w:pPr>
    </w:p>
    <w:p w14:paraId="711E056A" w14:textId="25A348F9" w:rsidR="00304C0C" w:rsidRDefault="00304C0C" w:rsidP="0023793E">
      <w:pPr>
        <w:pStyle w:val="BodyText"/>
        <w:ind w:left="0"/>
        <w:rPr>
          <w:lang w:eastAsia="ar-SA"/>
        </w:rPr>
      </w:pPr>
    </w:p>
    <w:p w14:paraId="1D49B4B2" w14:textId="77777777" w:rsidR="007D6C53" w:rsidRDefault="007D6C53" w:rsidP="00304C0C">
      <w:pPr>
        <w:pStyle w:val="BodyText"/>
        <w:ind w:left="0"/>
        <w:rPr>
          <w:lang w:eastAsia="ar-SA"/>
        </w:rPr>
      </w:pPr>
    </w:p>
    <w:bookmarkEnd w:id="23"/>
    <w:p w14:paraId="190F49A0" w14:textId="77777777" w:rsidR="004A4474" w:rsidRDefault="004A4474" w:rsidP="00BF48E3">
      <w:pPr>
        <w:ind w:left="0"/>
      </w:pPr>
    </w:p>
    <w:sectPr w:rsidR="004A4474" w:rsidSect="00826EED">
      <w:headerReference w:type="default" r:id="rId19"/>
      <w:footerReference w:type="even" r:id="rId20"/>
      <w:footerReference w:type="default" r:id="rId21"/>
      <w:pgSz w:w="11909" w:h="16834" w:code="9"/>
      <w:pgMar w:top="1800" w:right="851" w:bottom="1134" w:left="1701" w:header="431" w:footer="431" w:gutter="0"/>
      <w:pgNumType w:start="1"/>
      <w:cols w:space="709"/>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219465" w14:textId="77777777" w:rsidR="00387E46" w:rsidRDefault="00387E46">
      <w:r>
        <w:separator/>
      </w:r>
    </w:p>
  </w:endnote>
  <w:endnote w:type="continuationSeparator" w:id="0">
    <w:p w14:paraId="3B155EE7" w14:textId="77777777" w:rsidR="00387E46" w:rsidRDefault="00387E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Time">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H">
    <w:altName w:val="Courier New"/>
    <w:charset w:val="00"/>
    <w:family w:val="swiss"/>
    <w:pitch w:val="variable"/>
    <w:sig w:usb0="00000001" w:usb1="00000000" w:usb2="00000000" w:usb3="00000000" w:csb0="00000013" w:csb1="00000000"/>
  </w:font>
  <w:font w:name=".VnArialH">
    <w:altName w:val="Courier New"/>
    <w:charset w:val="00"/>
    <w:family w:val="swiss"/>
    <w:pitch w:val="variable"/>
    <w:sig w:usb0="00000001" w:usb1="00000000" w:usb2="00000000" w:usb3="00000000" w:csb0="00000003" w:csb1="00000000"/>
  </w:font>
  <w:font w:name=".VnArial">
    <w:altName w:val="Courier New"/>
    <w:charset w:val="00"/>
    <w:family w:val="swiss"/>
    <w:pitch w:val="variable"/>
    <w:sig w:usb0="00000001" w:usb1="00000000" w:usb2="00000000" w:usb3="00000000" w:csb0="00000013" w:csb1="00000000"/>
  </w:font>
  <w:font w:name=".VnHelvetIns">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Dialog">
    <w:altName w:val="Times New Roman"/>
    <w:panose1 w:val="00000000000000000000"/>
    <w:charset w:val="00"/>
    <w:family w:val="roman"/>
    <w:notTrueType/>
    <w:pitch w:val="default"/>
  </w:font>
  <w:font w:name="DokChampa">
    <w:charset w:val="00"/>
    <w:family w:val="swiss"/>
    <w:pitch w:val="variable"/>
    <w:sig w:usb0="03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E959D" w14:textId="77777777" w:rsidR="00717BC2" w:rsidRDefault="00717BC2" w:rsidP="00A712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EE797C" w14:textId="77777777" w:rsidR="00717BC2" w:rsidRDefault="00717BC2" w:rsidP="000B753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2322334"/>
      <w:docPartObj>
        <w:docPartGallery w:val="Page Numbers (Bottom of Page)"/>
        <w:docPartUnique/>
      </w:docPartObj>
    </w:sdtPr>
    <w:sdtEndPr>
      <w:rPr>
        <w:noProof/>
      </w:rPr>
    </w:sdtEndPr>
    <w:sdtContent>
      <w:p w14:paraId="2DD6E408" w14:textId="72D1AF83" w:rsidR="00717BC2" w:rsidRDefault="00717BC2">
        <w:pPr>
          <w:pStyle w:val="Footer"/>
          <w:jc w:val="right"/>
        </w:pPr>
        <w:r>
          <w:fldChar w:fldCharType="begin"/>
        </w:r>
        <w:r>
          <w:instrText xml:space="preserve"> PAGE   \* MERGEFORMAT </w:instrText>
        </w:r>
        <w:r>
          <w:fldChar w:fldCharType="separate"/>
        </w:r>
        <w:r w:rsidR="009F3EB8">
          <w:rPr>
            <w:noProof/>
          </w:rPr>
          <w:t>19</w:t>
        </w:r>
        <w:r>
          <w:rPr>
            <w:noProof/>
          </w:rPr>
          <w:fldChar w:fldCharType="end"/>
        </w:r>
      </w:p>
    </w:sdtContent>
  </w:sdt>
  <w:p w14:paraId="284C91FF" w14:textId="1C98D2AC" w:rsidR="00717BC2" w:rsidRPr="0094578C" w:rsidRDefault="00717BC2" w:rsidP="0094578C">
    <w:pPr>
      <w:pStyle w:val="Footer"/>
      <w:tabs>
        <w:tab w:val="clear" w:pos="8640"/>
        <w:tab w:val="right" w:pos="9214"/>
      </w:tabs>
      <w:ind w:right="360"/>
      <w:rPr>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9A5EA5" w14:textId="77777777" w:rsidR="00387E46" w:rsidRDefault="00387E46">
      <w:r>
        <w:separator/>
      </w:r>
    </w:p>
  </w:footnote>
  <w:footnote w:type="continuationSeparator" w:id="0">
    <w:p w14:paraId="05CA0481" w14:textId="77777777" w:rsidR="00387E46" w:rsidRDefault="00387E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4239D" w14:textId="77777777" w:rsidR="00717BC2" w:rsidRDefault="00717BC2" w:rsidP="00B7495D">
    <w:pPr>
      <w:pStyle w:val="Header"/>
      <w:pBdr>
        <w:bottom w:val="single" w:sz="4" w:space="1" w:color="auto"/>
      </w:pBdr>
      <w:tabs>
        <w:tab w:val="clear" w:pos="8640"/>
        <w:tab w:val="right" w:pos="9270"/>
      </w:tabs>
      <w:rPr>
        <w:sz w:val="22"/>
        <w:szCs w:val="22"/>
      </w:rPr>
    </w:pPr>
  </w:p>
  <w:p w14:paraId="09472032" w14:textId="64671EF7" w:rsidR="00717BC2" w:rsidRPr="0094578C" w:rsidRDefault="00717BC2" w:rsidP="00B7495D">
    <w:pPr>
      <w:pStyle w:val="Header"/>
      <w:pBdr>
        <w:bottom w:val="single" w:sz="4" w:space="1" w:color="auto"/>
      </w:pBdr>
      <w:tabs>
        <w:tab w:val="clear" w:pos="8640"/>
        <w:tab w:val="right" w:pos="9270"/>
      </w:tabs>
      <w:rPr>
        <w:sz w:val="22"/>
        <w:szCs w:val="22"/>
      </w:rPr>
    </w:pPr>
    <w:r w:rsidRPr="0094578C">
      <w:rPr>
        <w:sz w:val="22"/>
        <w:szCs w:val="22"/>
      </w:rPr>
      <w:t xml:space="preserve">Tài liệu </w:t>
    </w:r>
    <w:r>
      <w:rPr>
        <w:sz w:val="22"/>
        <w:szCs w:val="22"/>
      </w:rPr>
      <w:t>Phân tích Yêu cầu người sử dụng 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singleLevel"/>
    <w:tmpl w:val="00000003"/>
    <w:name w:val="WW8Num10"/>
    <w:lvl w:ilvl="0">
      <w:start w:val="1"/>
      <w:numFmt w:val="bullet"/>
      <w:lvlText w:val=""/>
      <w:lvlJc w:val="left"/>
      <w:pPr>
        <w:tabs>
          <w:tab w:val="num" w:pos="0"/>
        </w:tabs>
        <w:ind w:left="720" w:hanging="360"/>
      </w:pPr>
      <w:rPr>
        <w:rFonts w:ascii="Wingdings" w:hAnsi="Wingdings" w:cs="Wingdings"/>
      </w:rPr>
    </w:lvl>
  </w:abstractNum>
  <w:abstractNum w:abstractNumId="1">
    <w:nsid w:val="059027D3"/>
    <w:multiLevelType w:val="hybridMultilevel"/>
    <w:tmpl w:val="56B6158A"/>
    <w:lvl w:ilvl="0" w:tplc="A1F6DD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nsid w:val="08F6716B"/>
    <w:multiLevelType w:val="hybridMultilevel"/>
    <w:tmpl w:val="841E12E4"/>
    <w:lvl w:ilvl="0" w:tplc="DAE8B072">
      <w:start w:val="19"/>
      <w:numFmt w:val="bullet"/>
      <w:lvlText w:val="-"/>
      <w:lvlJc w:val="left"/>
      <w:pPr>
        <w:ind w:left="904" w:hanging="360"/>
      </w:pPr>
      <w:rPr>
        <w:rFonts w:ascii="Times New Roman" w:eastAsia="Times New Roman" w:hAnsi="Times New Roman" w:cs="Times New Roman" w:hint="default"/>
      </w:rPr>
    </w:lvl>
    <w:lvl w:ilvl="1" w:tplc="04090003">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4">
    <w:nsid w:val="09081944"/>
    <w:multiLevelType w:val="singleLevel"/>
    <w:tmpl w:val="E94C8798"/>
    <w:name w:val="5222222"/>
    <w:lvl w:ilvl="0">
      <w:start w:val="1"/>
      <w:numFmt w:val="decimal"/>
      <w:lvlText w:val="%1."/>
      <w:lvlJc w:val="left"/>
      <w:pPr>
        <w:tabs>
          <w:tab w:val="num" w:pos="360"/>
        </w:tabs>
        <w:ind w:left="360" w:hanging="360"/>
      </w:pPr>
      <w:rPr>
        <w:rFonts w:ascii=".VnTime" w:hAnsi=".VnTime" w:hint="default"/>
      </w:rPr>
    </w:lvl>
  </w:abstractNum>
  <w:abstractNum w:abstractNumId="5">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6">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2FA3529"/>
    <w:multiLevelType w:val="multilevel"/>
    <w:tmpl w:val="58923AD0"/>
    <w:lvl w:ilvl="0">
      <w:start w:val="1"/>
      <w:numFmt w:val="decimal"/>
      <w:pStyle w:va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13BC4DD4"/>
    <w:multiLevelType w:val="hybridMultilevel"/>
    <w:tmpl w:val="E50698E0"/>
    <w:lvl w:ilvl="0" w:tplc="4DAEA0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EE4225"/>
    <w:multiLevelType w:val="hybridMultilevel"/>
    <w:tmpl w:val="78C001B6"/>
    <w:lvl w:ilvl="0" w:tplc="09E6112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1">
    <w:nsid w:val="1ABE25E6"/>
    <w:multiLevelType w:val="hybridMultilevel"/>
    <w:tmpl w:val="D7CE9192"/>
    <w:lvl w:ilvl="0" w:tplc="85C0AD14">
      <w:start w:val="1"/>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096CC1"/>
    <w:multiLevelType w:val="singleLevel"/>
    <w:tmpl w:val="A2B453D0"/>
    <w:name w:val="52"/>
    <w:lvl w:ilvl="0">
      <w:start w:val="1"/>
      <w:numFmt w:val="decimal"/>
      <w:lvlText w:val="%1."/>
      <w:lvlJc w:val="left"/>
      <w:pPr>
        <w:tabs>
          <w:tab w:val="num" w:pos="360"/>
        </w:tabs>
        <w:ind w:left="216" w:hanging="216"/>
      </w:pPr>
    </w:lvl>
  </w:abstractNum>
  <w:abstractNum w:abstractNumId="13">
    <w:nsid w:val="1B6C3271"/>
    <w:multiLevelType w:val="multilevel"/>
    <w:tmpl w:val="4270585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1DFB5EAC"/>
    <w:multiLevelType w:val="hybridMultilevel"/>
    <w:tmpl w:val="84309544"/>
    <w:lvl w:ilvl="0" w:tplc="6C2E7F4E">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6">
    <w:nsid w:val="21851C42"/>
    <w:multiLevelType w:val="multilevel"/>
    <w:tmpl w:val="7346A8C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nsid w:val="25FC67F7"/>
    <w:multiLevelType w:val="hybridMultilevel"/>
    <w:tmpl w:val="6E2AAC5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726C62"/>
    <w:multiLevelType w:val="hybridMultilevel"/>
    <w:tmpl w:val="187CA17E"/>
    <w:lvl w:ilvl="0" w:tplc="85D603F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2EF64AB5"/>
    <w:multiLevelType w:val="hybridMultilevel"/>
    <w:tmpl w:val="8D4E627A"/>
    <w:lvl w:ilvl="0" w:tplc="6D20D4A6">
      <w:start w:val="2"/>
      <w:numFmt w:val="bullet"/>
      <w:lvlText w:val="-"/>
      <w:lvlJc w:val="left"/>
      <w:pPr>
        <w:ind w:left="1264" w:hanging="360"/>
      </w:pPr>
      <w:rPr>
        <w:rFonts w:ascii="Times New Roman" w:eastAsia="Times New Roman" w:hAnsi="Times New Roman" w:cs="Times New Roman" w:hint="default"/>
      </w:rPr>
    </w:lvl>
    <w:lvl w:ilvl="1" w:tplc="04090003" w:tentative="1">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22">
    <w:nsid w:val="2F0F7D97"/>
    <w:multiLevelType w:val="hybridMultilevel"/>
    <w:tmpl w:val="B1800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147374F"/>
    <w:multiLevelType w:val="hybridMultilevel"/>
    <w:tmpl w:val="2F0AE8AE"/>
    <w:lvl w:ilvl="0" w:tplc="6012F114">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805FCD"/>
    <w:multiLevelType w:val="singleLevel"/>
    <w:tmpl w:val="0409000F"/>
    <w:lvl w:ilvl="0">
      <w:start w:val="1"/>
      <w:numFmt w:val="decimal"/>
      <w:pStyle w:val="ListNumber"/>
      <w:lvlText w:val="%1."/>
      <w:lvlJc w:val="left"/>
      <w:pPr>
        <w:tabs>
          <w:tab w:val="num" w:pos="360"/>
        </w:tabs>
        <w:ind w:left="360" w:hanging="360"/>
      </w:pPr>
    </w:lvl>
  </w:abstractNum>
  <w:abstractNum w:abstractNumId="25">
    <w:nsid w:val="394D07B1"/>
    <w:multiLevelType w:val="hybridMultilevel"/>
    <w:tmpl w:val="C2780AE6"/>
    <w:lvl w:ilvl="0" w:tplc="42CAC6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7">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28">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9">
    <w:nsid w:val="3EFC7D26"/>
    <w:multiLevelType w:val="hybridMultilevel"/>
    <w:tmpl w:val="0630E1AC"/>
    <w:lvl w:ilvl="0" w:tplc="FFFFFFFF">
      <w:numFmt w:val="bullet"/>
      <w:pStyle w:val="GachH-L063"/>
      <w:lvlText w:val="­"/>
      <w:lvlJc w:val="left"/>
      <w:pPr>
        <w:tabs>
          <w:tab w:val="num" w:pos="1188"/>
        </w:tabs>
        <w:ind w:left="1188" w:hanging="288"/>
      </w:pPr>
      <w:rPr>
        <w:rFonts w:ascii="Courier New" w:eastAsia="Times New Roman" w:hAnsi="Courier New" w:hint="default"/>
        <w:i/>
        <w:color w:val="auto"/>
      </w:rPr>
    </w:lvl>
    <w:lvl w:ilvl="1" w:tplc="FFFFFFFF">
      <w:start w:val="1"/>
      <w:numFmt w:val="bullet"/>
      <w:lvlText w:val="o"/>
      <w:lvlJc w:val="left"/>
      <w:pPr>
        <w:tabs>
          <w:tab w:val="num" w:pos="2074"/>
        </w:tabs>
        <w:ind w:left="2074" w:hanging="360"/>
      </w:pPr>
      <w:rPr>
        <w:rFonts w:ascii="Courier New" w:hAnsi="Courier New" w:cs="Courier New" w:hint="default"/>
      </w:rPr>
    </w:lvl>
    <w:lvl w:ilvl="2" w:tplc="FFFFFFFF" w:tentative="1">
      <w:start w:val="1"/>
      <w:numFmt w:val="bullet"/>
      <w:lvlText w:val=""/>
      <w:lvlJc w:val="left"/>
      <w:pPr>
        <w:tabs>
          <w:tab w:val="num" w:pos="2794"/>
        </w:tabs>
        <w:ind w:left="2794" w:hanging="360"/>
      </w:pPr>
      <w:rPr>
        <w:rFonts w:ascii="Wingdings" w:hAnsi="Wingdings" w:hint="default"/>
      </w:rPr>
    </w:lvl>
    <w:lvl w:ilvl="3" w:tplc="FFFFFFFF">
      <w:start w:val="1"/>
      <w:numFmt w:val="bullet"/>
      <w:lvlText w:val=""/>
      <w:lvlJc w:val="left"/>
      <w:pPr>
        <w:tabs>
          <w:tab w:val="num" w:pos="3514"/>
        </w:tabs>
        <w:ind w:left="3514" w:hanging="360"/>
      </w:pPr>
      <w:rPr>
        <w:rFonts w:ascii="Symbol" w:hAnsi="Symbol" w:hint="default"/>
      </w:rPr>
    </w:lvl>
    <w:lvl w:ilvl="4" w:tplc="FFFFFFFF" w:tentative="1">
      <w:start w:val="1"/>
      <w:numFmt w:val="bullet"/>
      <w:lvlText w:val="o"/>
      <w:lvlJc w:val="left"/>
      <w:pPr>
        <w:tabs>
          <w:tab w:val="num" w:pos="4234"/>
        </w:tabs>
        <w:ind w:left="4234" w:hanging="360"/>
      </w:pPr>
      <w:rPr>
        <w:rFonts w:ascii="Courier New" w:hAnsi="Courier New" w:cs="Courier New" w:hint="default"/>
      </w:rPr>
    </w:lvl>
    <w:lvl w:ilvl="5" w:tplc="FFFFFFFF" w:tentative="1">
      <w:start w:val="1"/>
      <w:numFmt w:val="bullet"/>
      <w:lvlText w:val=""/>
      <w:lvlJc w:val="left"/>
      <w:pPr>
        <w:tabs>
          <w:tab w:val="num" w:pos="4954"/>
        </w:tabs>
        <w:ind w:left="4954" w:hanging="360"/>
      </w:pPr>
      <w:rPr>
        <w:rFonts w:ascii="Wingdings" w:hAnsi="Wingdings" w:hint="default"/>
      </w:rPr>
    </w:lvl>
    <w:lvl w:ilvl="6" w:tplc="FFFFFFFF" w:tentative="1">
      <w:start w:val="1"/>
      <w:numFmt w:val="bullet"/>
      <w:lvlText w:val=""/>
      <w:lvlJc w:val="left"/>
      <w:pPr>
        <w:tabs>
          <w:tab w:val="num" w:pos="5674"/>
        </w:tabs>
        <w:ind w:left="5674" w:hanging="360"/>
      </w:pPr>
      <w:rPr>
        <w:rFonts w:ascii="Symbol" w:hAnsi="Symbol" w:hint="default"/>
      </w:rPr>
    </w:lvl>
    <w:lvl w:ilvl="7" w:tplc="FFFFFFFF" w:tentative="1">
      <w:start w:val="1"/>
      <w:numFmt w:val="bullet"/>
      <w:lvlText w:val="o"/>
      <w:lvlJc w:val="left"/>
      <w:pPr>
        <w:tabs>
          <w:tab w:val="num" w:pos="6394"/>
        </w:tabs>
        <w:ind w:left="6394" w:hanging="360"/>
      </w:pPr>
      <w:rPr>
        <w:rFonts w:ascii="Courier New" w:hAnsi="Courier New" w:cs="Courier New" w:hint="default"/>
      </w:rPr>
    </w:lvl>
    <w:lvl w:ilvl="8" w:tplc="FFFFFFFF" w:tentative="1">
      <w:start w:val="1"/>
      <w:numFmt w:val="bullet"/>
      <w:lvlText w:val=""/>
      <w:lvlJc w:val="left"/>
      <w:pPr>
        <w:tabs>
          <w:tab w:val="num" w:pos="7114"/>
        </w:tabs>
        <w:ind w:left="7114" w:hanging="360"/>
      </w:pPr>
      <w:rPr>
        <w:rFonts w:ascii="Wingdings" w:hAnsi="Wingdings" w:hint="default"/>
      </w:rPr>
    </w:lvl>
  </w:abstractNum>
  <w:abstractNum w:abstractNumId="3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31">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32">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33">
    <w:nsid w:val="533737A9"/>
    <w:multiLevelType w:val="hybridMultilevel"/>
    <w:tmpl w:val="17F8D106"/>
    <w:lvl w:ilvl="0" w:tplc="CE4251C6">
      <w:start w:val="1"/>
      <w:numFmt w:val="bullet"/>
      <w:pStyle w:val="Bullet2"/>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nsid w:val="53E540CF"/>
    <w:multiLevelType w:val="hybridMultilevel"/>
    <w:tmpl w:val="203E5824"/>
    <w:lvl w:ilvl="0" w:tplc="452AAA42">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44809DA"/>
    <w:multiLevelType w:val="hybridMultilevel"/>
    <w:tmpl w:val="F0F2030C"/>
    <w:lvl w:ilvl="0" w:tplc="99EEB504">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78B30AE"/>
    <w:multiLevelType w:val="hybridMultilevel"/>
    <w:tmpl w:val="2ABA72D8"/>
    <w:lvl w:ilvl="0" w:tplc="26EA2EF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66486F8A">
      <w:numFmt w:val="bullet"/>
      <w:lvlText w:val=""/>
      <w:lvlJc w:val="left"/>
      <w:pPr>
        <w:ind w:left="2880" w:hanging="360"/>
      </w:pPr>
      <w:rPr>
        <w:rFonts w:ascii="Wingdings" w:eastAsia="Times New Roman"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96B16AD"/>
    <w:multiLevelType w:val="hybridMultilevel"/>
    <w:tmpl w:val="18AA91DA"/>
    <w:lvl w:ilvl="0" w:tplc="56BCEE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39">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40">
    <w:nsid w:val="5FE114DA"/>
    <w:multiLevelType w:val="hybridMultilevel"/>
    <w:tmpl w:val="0DE8B9EE"/>
    <w:lvl w:ilvl="0" w:tplc="500C4F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1DC7885"/>
    <w:multiLevelType w:val="hybridMultilevel"/>
    <w:tmpl w:val="20F81568"/>
    <w:lvl w:ilvl="0" w:tplc="85C0AD14">
      <w:start w:val="1"/>
      <w:numFmt w:val="bullet"/>
      <w:lvlText w:val="-"/>
      <w:lvlJc w:val="left"/>
      <w:pPr>
        <w:ind w:left="928"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43">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44">
    <w:nsid w:val="69DE2537"/>
    <w:multiLevelType w:val="singleLevel"/>
    <w:tmpl w:val="A2B453D0"/>
    <w:name w:val="52222"/>
    <w:lvl w:ilvl="0">
      <w:start w:val="1"/>
      <w:numFmt w:val="decimal"/>
      <w:lvlText w:val="%1."/>
      <w:lvlJc w:val="left"/>
      <w:pPr>
        <w:tabs>
          <w:tab w:val="num" w:pos="360"/>
        </w:tabs>
        <w:ind w:left="216" w:hanging="216"/>
      </w:pPr>
    </w:lvl>
  </w:abstractNum>
  <w:abstractNum w:abstractNumId="45">
    <w:nsid w:val="6BAB3DEE"/>
    <w:multiLevelType w:val="hybridMultilevel"/>
    <w:tmpl w:val="7EC60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AE2D27"/>
    <w:multiLevelType w:val="singleLevel"/>
    <w:tmpl w:val="A2B453D0"/>
    <w:name w:val="522222"/>
    <w:lvl w:ilvl="0">
      <w:start w:val="1"/>
      <w:numFmt w:val="decimal"/>
      <w:lvlText w:val="%1."/>
      <w:lvlJc w:val="left"/>
      <w:pPr>
        <w:tabs>
          <w:tab w:val="num" w:pos="360"/>
        </w:tabs>
        <w:ind w:left="216" w:hanging="216"/>
      </w:pPr>
    </w:lvl>
  </w:abstractNum>
  <w:abstractNum w:abstractNumId="47">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48">
    <w:nsid w:val="6F554E85"/>
    <w:multiLevelType w:val="singleLevel"/>
    <w:tmpl w:val="A2B453D0"/>
    <w:name w:val="5"/>
    <w:lvl w:ilvl="0">
      <w:start w:val="1"/>
      <w:numFmt w:val="decimal"/>
      <w:lvlText w:val="%1."/>
      <w:lvlJc w:val="left"/>
      <w:pPr>
        <w:tabs>
          <w:tab w:val="num" w:pos="360"/>
        </w:tabs>
        <w:ind w:left="216" w:hanging="216"/>
      </w:pPr>
    </w:lvl>
  </w:abstractNum>
  <w:abstractNum w:abstractNumId="49">
    <w:nsid w:val="703A2D81"/>
    <w:multiLevelType w:val="singleLevel"/>
    <w:tmpl w:val="A2B453D0"/>
    <w:name w:val="5222"/>
    <w:lvl w:ilvl="0">
      <w:start w:val="1"/>
      <w:numFmt w:val="decimal"/>
      <w:lvlText w:val="%1."/>
      <w:lvlJc w:val="left"/>
      <w:pPr>
        <w:tabs>
          <w:tab w:val="num" w:pos="360"/>
        </w:tabs>
        <w:ind w:left="216" w:hanging="216"/>
      </w:pPr>
    </w:lvl>
  </w:abstractNum>
  <w:abstractNum w:abstractNumId="50">
    <w:nsid w:val="718B44B6"/>
    <w:multiLevelType w:val="hybridMultilevel"/>
    <w:tmpl w:val="C2780AE6"/>
    <w:lvl w:ilvl="0" w:tplc="42CAC6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1BB7563"/>
    <w:multiLevelType w:val="singleLevel"/>
    <w:tmpl w:val="876EF2CC"/>
    <w:lvl w:ilvl="0">
      <w:start w:val="1"/>
      <w:numFmt w:val="decimal"/>
      <w:pStyle w:val="TableTitle"/>
      <w:lvlText w:val="B¶ng %1:"/>
      <w:lvlJc w:val="left"/>
      <w:pPr>
        <w:tabs>
          <w:tab w:val="num" w:pos="1080"/>
        </w:tabs>
      </w:pPr>
    </w:lvl>
  </w:abstractNum>
  <w:abstractNum w:abstractNumId="52">
    <w:nsid w:val="7332036D"/>
    <w:multiLevelType w:val="hybridMultilevel"/>
    <w:tmpl w:val="D7848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3BD6C28"/>
    <w:multiLevelType w:val="hybridMultilevel"/>
    <w:tmpl w:val="0342641A"/>
    <w:lvl w:ilvl="0" w:tplc="FC062EDC">
      <w:start w:val="1"/>
      <w:numFmt w:val="bullet"/>
      <w:lvlText w:val=""/>
      <w:lvlJc w:val="left"/>
      <w:pPr>
        <w:ind w:left="1080" w:hanging="360"/>
      </w:pPr>
      <w:rPr>
        <w:rFonts w:ascii="Wingdings" w:eastAsia="Times New Roman"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55">
    <w:nsid w:val="78E12FC7"/>
    <w:multiLevelType w:val="hybridMultilevel"/>
    <w:tmpl w:val="9274F5F0"/>
    <w:lvl w:ilvl="0" w:tplc="0EFEA3E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abstractNum w:abstractNumId="57">
    <w:nsid w:val="7D270354"/>
    <w:multiLevelType w:val="hybridMultilevel"/>
    <w:tmpl w:val="4AA8A720"/>
    <w:lvl w:ilvl="0" w:tplc="A2DC4CB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8"/>
  </w:num>
  <w:num w:numId="3">
    <w:abstractNumId w:val="38"/>
  </w:num>
  <w:num w:numId="4">
    <w:abstractNumId w:val="56"/>
  </w:num>
  <w:num w:numId="5">
    <w:abstractNumId w:val="51"/>
  </w:num>
  <w:num w:numId="6">
    <w:abstractNumId w:val="39"/>
  </w:num>
  <w:num w:numId="7">
    <w:abstractNumId w:val="14"/>
  </w:num>
  <w:num w:numId="8">
    <w:abstractNumId w:val="33"/>
  </w:num>
  <w:num w:numId="9">
    <w:abstractNumId w:val="24"/>
  </w:num>
  <w:num w:numId="10">
    <w:abstractNumId w:val="13"/>
  </w:num>
  <w:num w:numId="11">
    <w:abstractNumId w:val="6"/>
  </w:num>
  <w:num w:numId="12">
    <w:abstractNumId w:val="7"/>
  </w:num>
  <w:num w:numId="13">
    <w:abstractNumId w:val="41"/>
  </w:num>
  <w:num w:numId="14">
    <w:abstractNumId w:val="29"/>
  </w:num>
  <w:num w:numId="15">
    <w:abstractNumId w:val="3"/>
  </w:num>
  <w:num w:numId="16">
    <w:abstractNumId w:val="45"/>
  </w:num>
  <w:num w:numId="17">
    <w:abstractNumId w:val="52"/>
  </w:num>
  <w:num w:numId="18">
    <w:abstractNumId w:val="22"/>
  </w:num>
  <w:num w:numId="19">
    <w:abstractNumId w:val="36"/>
  </w:num>
  <w:num w:numId="20">
    <w:abstractNumId w:val="35"/>
  </w:num>
  <w:num w:numId="21">
    <w:abstractNumId w:val="53"/>
  </w:num>
  <w:num w:numId="22">
    <w:abstractNumId w:val="20"/>
  </w:num>
  <w:num w:numId="23">
    <w:abstractNumId w:val="57"/>
  </w:num>
  <w:num w:numId="24">
    <w:abstractNumId w:val="1"/>
  </w:num>
  <w:num w:numId="25">
    <w:abstractNumId w:val="6"/>
  </w:num>
  <w:num w:numId="26">
    <w:abstractNumId w:val="37"/>
  </w:num>
  <w:num w:numId="27">
    <w:abstractNumId w:val="40"/>
  </w:num>
  <w:num w:numId="28">
    <w:abstractNumId w:val="8"/>
  </w:num>
  <w:num w:numId="29">
    <w:abstractNumId w:val="9"/>
  </w:num>
  <w:num w:numId="30">
    <w:abstractNumId w:val="34"/>
  </w:num>
  <w:num w:numId="31">
    <w:abstractNumId w:val="50"/>
  </w:num>
  <w:num w:numId="32">
    <w:abstractNumId w:val="25"/>
  </w:num>
  <w:num w:numId="33">
    <w:abstractNumId w:val="21"/>
  </w:num>
  <w:num w:numId="34">
    <w:abstractNumId w:val="55"/>
  </w:num>
  <w:num w:numId="35">
    <w:abstractNumId w:val="19"/>
  </w:num>
  <w:num w:numId="36">
    <w:abstractNumId w:val="23"/>
  </w:num>
  <w:num w:numId="37">
    <w:abstractNumId w:val="16"/>
  </w:num>
  <w:num w:numId="3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ctiveWritingStyle w:appName="MSWord" w:lang="en-US" w:vendorID="64" w:dllVersion="131077" w:nlCheck="1" w:checkStyle="1"/>
  <w:activeWritingStyle w:appName="MSWord" w:lang="en-US" w:vendorID="64" w:dllVersion="131078" w:nlCheck="1" w:checkStyle="0"/>
  <w:activeWritingStyle w:appName="MSWord" w:lang="en-AU" w:vendorID="64" w:dllVersion="131078" w:nlCheck="1" w:checkStyle="1"/>
  <w:activeWritingStyle w:appName="MSWord" w:lang="fr-FR"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E8D"/>
    <w:rsid w:val="0000130D"/>
    <w:rsid w:val="0000182C"/>
    <w:rsid w:val="00003E98"/>
    <w:rsid w:val="000044C4"/>
    <w:rsid w:val="0000498D"/>
    <w:rsid w:val="00004C3A"/>
    <w:rsid w:val="00004CF1"/>
    <w:rsid w:val="00004DD5"/>
    <w:rsid w:val="00005679"/>
    <w:rsid w:val="00006729"/>
    <w:rsid w:val="00006CBE"/>
    <w:rsid w:val="000070F4"/>
    <w:rsid w:val="00007DF6"/>
    <w:rsid w:val="0001009E"/>
    <w:rsid w:val="00010D87"/>
    <w:rsid w:val="0001220D"/>
    <w:rsid w:val="000124D0"/>
    <w:rsid w:val="000131BB"/>
    <w:rsid w:val="00013826"/>
    <w:rsid w:val="00014245"/>
    <w:rsid w:val="00014831"/>
    <w:rsid w:val="0001710C"/>
    <w:rsid w:val="00021449"/>
    <w:rsid w:val="0002145F"/>
    <w:rsid w:val="00021E45"/>
    <w:rsid w:val="00023DBF"/>
    <w:rsid w:val="00024532"/>
    <w:rsid w:val="00026254"/>
    <w:rsid w:val="00026578"/>
    <w:rsid w:val="00026B7A"/>
    <w:rsid w:val="0002772D"/>
    <w:rsid w:val="0003018D"/>
    <w:rsid w:val="00030575"/>
    <w:rsid w:val="0003083F"/>
    <w:rsid w:val="00031B77"/>
    <w:rsid w:val="0003296E"/>
    <w:rsid w:val="00033108"/>
    <w:rsid w:val="00033348"/>
    <w:rsid w:val="000335A0"/>
    <w:rsid w:val="0003395C"/>
    <w:rsid w:val="000345D4"/>
    <w:rsid w:val="000350CE"/>
    <w:rsid w:val="0003525C"/>
    <w:rsid w:val="00036FAC"/>
    <w:rsid w:val="0003728F"/>
    <w:rsid w:val="00037E6A"/>
    <w:rsid w:val="000407CA"/>
    <w:rsid w:val="00041E21"/>
    <w:rsid w:val="00042873"/>
    <w:rsid w:val="000442CD"/>
    <w:rsid w:val="000444C0"/>
    <w:rsid w:val="0004495F"/>
    <w:rsid w:val="000449F5"/>
    <w:rsid w:val="00044AF7"/>
    <w:rsid w:val="0004519E"/>
    <w:rsid w:val="00045761"/>
    <w:rsid w:val="0004588D"/>
    <w:rsid w:val="0004665D"/>
    <w:rsid w:val="00046B84"/>
    <w:rsid w:val="0004739B"/>
    <w:rsid w:val="00047481"/>
    <w:rsid w:val="00047558"/>
    <w:rsid w:val="000500B8"/>
    <w:rsid w:val="00050198"/>
    <w:rsid w:val="0005240D"/>
    <w:rsid w:val="00053447"/>
    <w:rsid w:val="0005392F"/>
    <w:rsid w:val="00053F4E"/>
    <w:rsid w:val="000541B2"/>
    <w:rsid w:val="000541BC"/>
    <w:rsid w:val="00054D3F"/>
    <w:rsid w:val="00055986"/>
    <w:rsid w:val="00055A95"/>
    <w:rsid w:val="000567E8"/>
    <w:rsid w:val="00056A69"/>
    <w:rsid w:val="000573DB"/>
    <w:rsid w:val="00057D18"/>
    <w:rsid w:val="00060DB4"/>
    <w:rsid w:val="0006220F"/>
    <w:rsid w:val="000623A1"/>
    <w:rsid w:val="000659B6"/>
    <w:rsid w:val="000662AE"/>
    <w:rsid w:val="00067161"/>
    <w:rsid w:val="000710CF"/>
    <w:rsid w:val="00072153"/>
    <w:rsid w:val="00072AE4"/>
    <w:rsid w:val="00072B2A"/>
    <w:rsid w:val="000737BC"/>
    <w:rsid w:val="00074C54"/>
    <w:rsid w:val="00075302"/>
    <w:rsid w:val="0007555D"/>
    <w:rsid w:val="00077F10"/>
    <w:rsid w:val="00080668"/>
    <w:rsid w:val="00080747"/>
    <w:rsid w:val="0008132A"/>
    <w:rsid w:val="00082A46"/>
    <w:rsid w:val="00082ACC"/>
    <w:rsid w:val="000837D5"/>
    <w:rsid w:val="00084767"/>
    <w:rsid w:val="00085B4F"/>
    <w:rsid w:val="00086592"/>
    <w:rsid w:val="000870D2"/>
    <w:rsid w:val="00087892"/>
    <w:rsid w:val="000907FD"/>
    <w:rsid w:val="00090CC1"/>
    <w:rsid w:val="00090E5A"/>
    <w:rsid w:val="00091B6F"/>
    <w:rsid w:val="00091C5D"/>
    <w:rsid w:val="00092192"/>
    <w:rsid w:val="0009264D"/>
    <w:rsid w:val="00093AD2"/>
    <w:rsid w:val="00094982"/>
    <w:rsid w:val="00094F73"/>
    <w:rsid w:val="00095997"/>
    <w:rsid w:val="000A0A14"/>
    <w:rsid w:val="000A1549"/>
    <w:rsid w:val="000A1836"/>
    <w:rsid w:val="000A21BB"/>
    <w:rsid w:val="000A4296"/>
    <w:rsid w:val="000A4FFB"/>
    <w:rsid w:val="000A53C5"/>
    <w:rsid w:val="000A63C2"/>
    <w:rsid w:val="000A7122"/>
    <w:rsid w:val="000A72C3"/>
    <w:rsid w:val="000A7971"/>
    <w:rsid w:val="000B040E"/>
    <w:rsid w:val="000B234F"/>
    <w:rsid w:val="000B262A"/>
    <w:rsid w:val="000B468A"/>
    <w:rsid w:val="000B4D85"/>
    <w:rsid w:val="000B6019"/>
    <w:rsid w:val="000B601E"/>
    <w:rsid w:val="000B620B"/>
    <w:rsid w:val="000B6775"/>
    <w:rsid w:val="000B727E"/>
    <w:rsid w:val="000B749B"/>
    <w:rsid w:val="000B7535"/>
    <w:rsid w:val="000B7E7B"/>
    <w:rsid w:val="000C03BC"/>
    <w:rsid w:val="000C0E19"/>
    <w:rsid w:val="000C1494"/>
    <w:rsid w:val="000C31DC"/>
    <w:rsid w:val="000C4562"/>
    <w:rsid w:val="000C45BC"/>
    <w:rsid w:val="000C5D92"/>
    <w:rsid w:val="000C657A"/>
    <w:rsid w:val="000C6F18"/>
    <w:rsid w:val="000D1015"/>
    <w:rsid w:val="000D146B"/>
    <w:rsid w:val="000D1A83"/>
    <w:rsid w:val="000D3407"/>
    <w:rsid w:val="000D3940"/>
    <w:rsid w:val="000D4576"/>
    <w:rsid w:val="000D45DC"/>
    <w:rsid w:val="000D4EE9"/>
    <w:rsid w:val="000D5B57"/>
    <w:rsid w:val="000D7954"/>
    <w:rsid w:val="000E04DC"/>
    <w:rsid w:val="000E17FD"/>
    <w:rsid w:val="000E2778"/>
    <w:rsid w:val="000E3E82"/>
    <w:rsid w:val="000E52B3"/>
    <w:rsid w:val="000E5640"/>
    <w:rsid w:val="000E6D1B"/>
    <w:rsid w:val="000E767A"/>
    <w:rsid w:val="000E7DAC"/>
    <w:rsid w:val="000F0E98"/>
    <w:rsid w:val="000F16C0"/>
    <w:rsid w:val="000F18A9"/>
    <w:rsid w:val="000F5BD2"/>
    <w:rsid w:val="000F7AC7"/>
    <w:rsid w:val="001005E3"/>
    <w:rsid w:val="00100697"/>
    <w:rsid w:val="00100979"/>
    <w:rsid w:val="00101EC4"/>
    <w:rsid w:val="00102A79"/>
    <w:rsid w:val="0010598F"/>
    <w:rsid w:val="00105C36"/>
    <w:rsid w:val="001072D4"/>
    <w:rsid w:val="00107731"/>
    <w:rsid w:val="00107DFA"/>
    <w:rsid w:val="00110675"/>
    <w:rsid w:val="00110BF0"/>
    <w:rsid w:val="00111771"/>
    <w:rsid w:val="0011338B"/>
    <w:rsid w:val="001135CA"/>
    <w:rsid w:val="00120A89"/>
    <w:rsid w:val="0012229E"/>
    <w:rsid w:val="0012244E"/>
    <w:rsid w:val="001229AE"/>
    <w:rsid w:val="00122AC2"/>
    <w:rsid w:val="00122B7E"/>
    <w:rsid w:val="00122E24"/>
    <w:rsid w:val="001232BE"/>
    <w:rsid w:val="001232DE"/>
    <w:rsid w:val="001237EA"/>
    <w:rsid w:val="00124569"/>
    <w:rsid w:val="001248E3"/>
    <w:rsid w:val="00124E4C"/>
    <w:rsid w:val="00125F8C"/>
    <w:rsid w:val="00126C0C"/>
    <w:rsid w:val="00127167"/>
    <w:rsid w:val="00127DE8"/>
    <w:rsid w:val="0013085D"/>
    <w:rsid w:val="00130A1A"/>
    <w:rsid w:val="00131DFA"/>
    <w:rsid w:val="001322F7"/>
    <w:rsid w:val="00132440"/>
    <w:rsid w:val="001326C0"/>
    <w:rsid w:val="00132D44"/>
    <w:rsid w:val="001342BA"/>
    <w:rsid w:val="00134D52"/>
    <w:rsid w:val="00135986"/>
    <w:rsid w:val="001362FB"/>
    <w:rsid w:val="00136512"/>
    <w:rsid w:val="00136BEF"/>
    <w:rsid w:val="00136CD3"/>
    <w:rsid w:val="00137D17"/>
    <w:rsid w:val="00140780"/>
    <w:rsid w:val="00140845"/>
    <w:rsid w:val="001418B4"/>
    <w:rsid w:val="001420A8"/>
    <w:rsid w:val="00142292"/>
    <w:rsid w:val="0014341A"/>
    <w:rsid w:val="001438C9"/>
    <w:rsid w:val="00143DFE"/>
    <w:rsid w:val="00143ED2"/>
    <w:rsid w:val="00144AEC"/>
    <w:rsid w:val="0014589E"/>
    <w:rsid w:val="00145FD1"/>
    <w:rsid w:val="001475ED"/>
    <w:rsid w:val="00147CF9"/>
    <w:rsid w:val="0015019A"/>
    <w:rsid w:val="0015076B"/>
    <w:rsid w:val="00150B86"/>
    <w:rsid w:val="00150F22"/>
    <w:rsid w:val="00150F2E"/>
    <w:rsid w:val="00153369"/>
    <w:rsid w:val="00154628"/>
    <w:rsid w:val="00154A97"/>
    <w:rsid w:val="00156171"/>
    <w:rsid w:val="001562E1"/>
    <w:rsid w:val="001575EE"/>
    <w:rsid w:val="001606FF"/>
    <w:rsid w:val="0016225C"/>
    <w:rsid w:val="00162AB1"/>
    <w:rsid w:val="001639FB"/>
    <w:rsid w:val="00163C02"/>
    <w:rsid w:val="00163F82"/>
    <w:rsid w:val="00164CE6"/>
    <w:rsid w:val="00165031"/>
    <w:rsid w:val="00165130"/>
    <w:rsid w:val="0016686F"/>
    <w:rsid w:val="00167475"/>
    <w:rsid w:val="00167A8A"/>
    <w:rsid w:val="001713A2"/>
    <w:rsid w:val="00171CED"/>
    <w:rsid w:val="001735DE"/>
    <w:rsid w:val="001746A0"/>
    <w:rsid w:val="001748C4"/>
    <w:rsid w:val="00174B01"/>
    <w:rsid w:val="00175565"/>
    <w:rsid w:val="001758BF"/>
    <w:rsid w:val="0017613C"/>
    <w:rsid w:val="00176CAC"/>
    <w:rsid w:val="00176D5B"/>
    <w:rsid w:val="00177E05"/>
    <w:rsid w:val="0018012D"/>
    <w:rsid w:val="00180A36"/>
    <w:rsid w:val="00182C71"/>
    <w:rsid w:val="00183ACE"/>
    <w:rsid w:val="00187030"/>
    <w:rsid w:val="00187DDA"/>
    <w:rsid w:val="00190319"/>
    <w:rsid w:val="00190876"/>
    <w:rsid w:val="00190DA2"/>
    <w:rsid w:val="00190FCA"/>
    <w:rsid w:val="00192B66"/>
    <w:rsid w:val="00192CA1"/>
    <w:rsid w:val="00193349"/>
    <w:rsid w:val="001939EE"/>
    <w:rsid w:val="00194E65"/>
    <w:rsid w:val="001964C2"/>
    <w:rsid w:val="001A17C4"/>
    <w:rsid w:val="001A1D3B"/>
    <w:rsid w:val="001A2543"/>
    <w:rsid w:val="001A267F"/>
    <w:rsid w:val="001A28A9"/>
    <w:rsid w:val="001A3C75"/>
    <w:rsid w:val="001A3F7A"/>
    <w:rsid w:val="001A657F"/>
    <w:rsid w:val="001A6F7D"/>
    <w:rsid w:val="001A743A"/>
    <w:rsid w:val="001B00B5"/>
    <w:rsid w:val="001B06E8"/>
    <w:rsid w:val="001B094C"/>
    <w:rsid w:val="001B2472"/>
    <w:rsid w:val="001B2D9D"/>
    <w:rsid w:val="001B3539"/>
    <w:rsid w:val="001B3970"/>
    <w:rsid w:val="001B4183"/>
    <w:rsid w:val="001B4E0A"/>
    <w:rsid w:val="001B574F"/>
    <w:rsid w:val="001B59BD"/>
    <w:rsid w:val="001B691C"/>
    <w:rsid w:val="001C05E5"/>
    <w:rsid w:val="001C0A9B"/>
    <w:rsid w:val="001C15A6"/>
    <w:rsid w:val="001C1924"/>
    <w:rsid w:val="001C2F4E"/>
    <w:rsid w:val="001C3D9F"/>
    <w:rsid w:val="001C4D66"/>
    <w:rsid w:val="001C5169"/>
    <w:rsid w:val="001C5CDB"/>
    <w:rsid w:val="001C5F02"/>
    <w:rsid w:val="001C640F"/>
    <w:rsid w:val="001C6A8E"/>
    <w:rsid w:val="001C76A7"/>
    <w:rsid w:val="001C7929"/>
    <w:rsid w:val="001D03D2"/>
    <w:rsid w:val="001D0CFD"/>
    <w:rsid w:val="001D1DBF"/>
    <w:rsid w:val="001D1E87"/>
    <w:rsid w:val="001D1F49"/>
    <w:rsid w:val="001D2A4C"/>
    <w:rsid w:val="001D3496"/>
    <w:rsid w:val="001D3B7D"/>
    <w:rsid w:val="001D3FE1"/>
    <w:rsid w:val="001D480C"/>
    <w:rsid w:val="001D5E6A"/>
    <w:rsid w:val="001D6AA5"/>
    <w:rsid w:val="001D7209"/>
    <w:rsid w:val="001E013B"/>
    <w:rsid w:val="001E039E"/>
    <w:rsid w:val="001E10C1"/>
    <w:rsid w:val="001E143E"/>
    <w:rsid w:val="001E577B"/>
    <w:rsid w:val="001E5D6E"/>
    <w:rsid w:val="001E6F6D"/>
    <w:rsid w:val="001E739C"/>
    <w:rsid w:val="001E73CD"/>
    <w:rsid w:val="001F03BB"/>
    <w:rsid w:val="001F069E"/>
    <w:rsid w:val="001F1798"/>
    <w:rsid w:val="001F2122"/>
    <w:rsid w:val="001F2BB9"/>
    <w:rsid w:val="001F2E1B"/>
    <w:rsid w:val="001F2F83"/>
    <w:rsid w:val="001F370C"/>
    <w:rsid w:val="001F3BDF"/>
    <w:rsid w:val="001F3E83"/>
    <w:rsid w:val="001F3F7D"/>
    <w:rsid w:val="001F603A"/>
    <w:rsid w:val="001F6240"/>
    <w:rsid w:val="001F6C76"/>
    <w:rsid w:val="001F6DFC"/>
    <w:rsid w:val="001F6FF3"/>
    <w:rsid w:val="001F7BE0"/>
    <w:rsid w:val="001F7D52"/>
    <w:rsid w:val="00200156"/>
    <w:rsid w:val="002004A9"/>
    <w:rsid w:val="00201025"/>
    <w:rsid w:val="00201A3B"/>
    <w:rsid w:val="00205295"/>
    <w:rsid w:val="00205C5B"/>
    <w:rsid w:val="0020776B"/>
    <w:rsid w:val="00210BC4"/>
    <w:rsid w:val="00210CE4"/>
    <w:rsid w:val="002126BD"/>
    <w:rsid w:val="00212A08"/>
    <w:rsid w:val="00215113"/>
    <w:rsid w:val="00215167"/>
    <w:rsid w:val="0021671D"/>
    <w:rsid w:val="00217215"/>
    <w:rsid w:val="00217737"/>
    <w:rsid w:val="00217E31"/>
    <w:rsid w:val="002207BB"/>
    <w:rsid w:val="0022310D"/>
    <w:rsid w:val="0022331C"/>
    <w:rsid w:val="002236B2"/>
    <w:rsid w:val="00223A26"/>
    <w:rsid w:val="002246F4"/>
    <w:rsid w:val="00224B8B"/>
    <w:rsid w:val="00225BFD"/>
    <w:rsid w:val="00227190"/>
    <w:rsid w:val="00227386"/>
    <w:rsid w:val="0022756D"/>
    <w:rsid w:val="00227681"/>
    <w:rsid w:val="0022770E"/>
    <w:rsid w:val="00230759"/>
    <w:rsid w:val="0023183D"/>
    <w:rsid w:val="00231A0F"/>
    <w:rsid w:val="00232CDE"/>
    <w:rsid w:val="00232F8C"/>
    <w:rsid w:val="00232FD7"/>
    <w:rsid w:val="00235FC9"/>
    <w:rsid w:val="0023793E"/>
    <w:rsid w:val="00237D52"/>
    <w:rsid w:val="002403EA"/>
    <w:rsid w:val="00240FFF"/>
    <w:rsid w:val="0024182F"/>
    <w:rsid w:val="00241D73"/>
    <w:rsid w:val="00242F2E"/>
    <w:rsid w:val="00242F8E"/>
    <w:rsid w:val="002437AD"/>
    <w:rsid w:val="00243EDA"/>
    <w:rsid w:val="00244C11"/>
    <w:rsid w:val="0024548B"/>
    <w:rsid w:val="0024590D"/>
    <w:rsid w:val="00245CEF"/>
    <w:rsid w:val="00246D10"/>
    <w:rsid w:val="00247C5E"/>
    <w:rsid w:val="00250FBB"/>
    <w:rsid w:val="00251D64"/>
    <w:rsid w:val="00252E17"/>
    <w:rsid w:val="00254D51"/>
    <w:rsid w:val="002564C3"/>
    <w:rsid w:val="00256B93"/>
    <w:rsid w:val="00256FD7"/>
    <w:rsid w:val="0025730B"/>
    <w:rsid w:val="0025732F"/>
    <w:rsid w:val="00257910"/>
    <w:rsid w:val="00260971"/>
    <w:rsid w:val="00264160"/>
    <w:rsid w:val="00266229"/>
    <w:rsid w:val="002666C9"/>
    <w:rsid w:val="0026672B"/>
    <w:rsid w:val="0026760D"/>
    <w:rsid w:val="00271714"/>
    <w:rsid w:val="00271DD6"/>
    <w:rsid w:val="00271FA0"/>
    <w:rsid w:val="002730E0"/>
    <w:rsid w:val="00273D50"/>
    <w:rsid w:val="00273F81"/>
    <w:rsid w:val="00274339"/>
    <w:rsid w:val="00275FDB"/>
    <w:rsid w:val="0027681E"/>
    <w:rsid w:val="00276D1A"/>
    <w:rsid w:val="0027743E"/>
    <w:rsid w:val="00277539"/>
    <w:rsid w:val="002776A6"/>
    <w:rsid w:val="0027785E"/>
    <w:rsid w:val="00277B11"/>
    <w:rsid w:val="00277BC3"/>
    <w:rsid w:val="00280C94"/>
    <w:rsid w:val="00281861"/>
    <w:rsid w:val="0028240E"/>
    <w:rsid w:val="002825B9"/>
    <w:rsid w:val="002828AA"/>
    <w:rsid w:val="00283B4B"/>
    <w:rsid w:val="00287CD8"/>
    <w:rsid w:val="00287D41"/>
    <w:rsid w:val="00290D1E"/>
    <w:rsid w:val="002939F6"/>
    <w:rsid w:val="00294231"/>
    <w:rsid w:val="00294F54"/>
    <w:rsid w:val="00295437"/>
    <w:rsid w:val="0029566F"/>
    <w:rsid w:val="00295A28"/>
    <w:rsid w:val="00295BFD"/>
    <w:rsid w:val="00296872"/>
    <w:rsid w:val="00297090"/>
    <w:rsid w:val="00297922"/>
    <w:rsid w:val="002A16BB"/>
    <w:rsid w:val="002A1A68"/>
    <w:rsid w:val="002A371F"/>
    <w:rsid w:val="002A4141"/>
    <w:rsid w:val="002A4755"/>
    <w:rsid w:val="002A4A16"/>
    <w:rsid w:val="002A4E21"/>
    <w:rsid w:val="002A5FF5"/>
    <w:rsid w:val="002A618A"/>
    <w:rsid w:val="002A7C1E"/>
    <w:rsid w:val="002A7CC7"/>
    <w:rsid w:val="002B06DA"/>
    <w:rsid w:val="002B246E"/>
    <w:rsid w:val="002B54FE"/>
    <w:rsid w:val="002B7967"/>
    <w:rsid w:val="002B7B27"/>
    <w:rsid w:val="002C0764"/>
    <w:rsid w:val="002C098D"/>
    <w:rsid w:val="002C1360"/>
    <w:rsid w:val="002C166F"/>
    <w:rsid w:val="002C2C88"/>
    <w:rsid w:val="002C37B3"/>
    <w:rsid w:val="002C4816"/>
    <w:rsid w:val="002C4921"/>
    <w:rsid w:val="002C4C9C"/>
    <w:rsid w:val="002C5EAA"/>
    <w:rsid w:val="002C6FCB"/>
    <w:rsid w:val="002D0B17"/>
    <w:rsid w:val="002D11B1"/>
    <w:rsid w:val="002D1909"/>
    <w:rsid w:val="002D261A"/>
    <w:rsid w:val="002D2C92"/>
    <w:rsid w:val="002D31B3"/>
    <w:rsid w:val="002D39D5"/>
    <w:rsid w:val="002D3BA2"/>
    <w:rsid w:val="002D45B3"/>
    <w:rsid w:val="002D46FB"/>
    <w:rsid w:val="002D4DE9"/>
    <w:rsid w:val="002D5983"/>
    <w:rsid w:val="002D656E"/>
    <w:rsid w:val="002E0CFC"/>
    <w:rsid w:val="002E0E48"/>
    <w:rsid w:val="002E10CC"/>
    <w:rsid w:val="002E13A5"/>
    <w:rsid w:val="002E1712"/>
    <w:rsid w:val="002E2416"/>
    <w:rsid w:val="002E4E02"/>
    <w:rsid w:val="002E59FA"/>
    <w:rsid w:val="002E6929"/>
    <w:rsid w:val="002F00C9"/>
    <w:rsid w:val="002F010B"/>
    <w:rsid w:val="002F0F75"/>
    <w:rsid w:val="002F1131"/>
    <w:rsid w:val="002F305C"/>
    <w:rsid w:val="002F4813"/>
    <w:rsid w:val="002F745D"/>
    <w:rsid w:val="00300A93"/>
    <w:rsid w:val="003024BD"/>
    <w:rsid w:val="003028D0"/>
    <w:rsid w:val="0030426A"/>
    <w:rsid w:val="00304705"/>
    <w:rsid w:val="00304B8C"/>
    <w:rsid w:val="00304C0C"/>
    <w:rsid w:val="0030524C"/>
    <w:rsid w:val="00307F51"/>
    <w:rsid w:val="003104EB"/>
    <w:rsid w:val="003112A2"/>
    <w:rsid w:val="00312EE0"/>
    <w:rsid w:val="0031369F"/>
    <w:rsid w:val="00313AE9"/>
    <w:rsid w:val="003148CF"/>
    <w:rsid w:val="0031738D"/>
    <w:rsid w:val="00320A83"/>
    <w:rsid w:val="00320E41"/>
    <w:rsid w:val="003210DF"/>
    <w:rsid w:val="00321CF3"/>
    <w:rsid w:val="0032357F"/>
    <w:rsid w:val="003245D4"/>
    <w:rsid w:val="00325C04"/>
    <w:rsid w:val="00325EB4"/>
    <w:rsid w:val="00327352"/>
    <w:rsid w:val="0033144D"/>
    <w:rsid w:val="00331D61"/>
    <w:rsid w:val="003330F1"/>
    <w:rsid w:val="0033383E"/>
    <w:rsid w:val="0033460D"/>
    <w:rsid w:val="00335078"/>
    <w:rsid w:val="00335580"/>
    <w:rsid w:val="003364C7"/>
    <w:rsid w:val="00340029"/>
    <w:rsid w:val="00342D2A"/>
    <w:rsid w:val="00343773"/>
    <w:rsid w:val="00343B52"/>
    <w:rsid w:val="00344DAE"/>
    <w:rsid w:val="0034544B"/>
    <w:rsid w:val="00346680"/>
    <w:rsid w:val="0034686F"/>
    <w:rsid w:val="00346B11"/>
    <w:rsid w:val="00347972"/>
    <w:rsid w:val="0035055C"/>
    <w:rsid w:val="003511DF"/>
    <w:rsid w:val="00351D1B"/>
    <w:rsid w:val="00352F48"/>
    <w:rsid w:val="00353252"/>
    <w:rsid w:val="00353640"/>
    <w:rsid w:val="0035457E"/>
    <w:rsid w:val="00354CF2"/>
    <w:rsid w:val="00356E2E"/>
    <w:rsid w:val="00357583"/>
    <w:rsid w:val="00357936"/>
    <w:rsid w:val="00360368"/>
    <w:rsid w:val="00360F59"/>
    <w:rsid w:val="003616AE"/>
    <w:rsid w:val="00362408"/>
    <w:rsid w:val="0036252A"/>
    <w:rsid w:val="00362E5B"/>
    <w:rsid w:val="003637EF"/>
    <w:rsid w:val="003649DE"/>
    <w:rsid w:val="00364CFE"/>
    <w:rsid w:val="00366BB2"/>
    <w:rsid w:val="003673E6"/>
    <w:rsid w:val="0037111F"/>
    <w:rsid w:val="0037341F"/>
    <w:rsid w:val="00373C8D"/>
    <w:rsid w:val="00374427"/>
    <w:rsid w:val="0037458C"/>
    <w:rsid w:val="00374F2E"/>
    <w:rsid w:val="00375066"/>
    <w:rsid w:val="003750F5"/>
    <w:rsid w:val="003762D5"/>
    <w:rsid w:val="003767E0"/>
    <w:rsid w:val="0037792E"/>
    <w:rsid w:val="003807A1"/>
    <w:rsid w:val="00381705"/>
    <w:rsid w:val="00381DB0"/>
    <w:rsid w:val="00382A5C"/>
    <w:rsid w:val="0038375E"/>
    <w:rsid w:val="00384477"/>
    <w:rsid w:val="00384B36"/>
    <w:rsid w:val="00386044"/>
    <w:rsid w:val="0038701B"/>
    <w:rsid w:val="0038715F"/>
    <w:rsid w:val="00387285"/>
    <w:rsid w:val="00387E46"/>
    <w:rsid w:val="00390456"/>
    <w:rsid w:val="003905DD"/>
    <w:rsid w:val="00390DE3"/>
    <w:rsid w:val="00391656"/>
    <w:rsid w:val="00391BE2"/>
    <w:rsid w:val="00392164"/>
    <w:rsid w:val="0039222C"/>
    <w:rsid w:val="00392A11"/>
    <w:rsid w:val="003933F0"/>
    <w:rsid w:val="0039473B"/>
    <w:rsid w:val="0039544A"/>
    <w:rsid w:val="00395DF6"/>
    <w:rsid w:val="003A0989"/>
    <w:rsid w:val="003A0D3A"/>
    <w:rsid w:val="003A1BFE"/>
    <w:rsid w:val="003A1CBA"/>
    <w:rsid w:val="003A2124"/>
    <w:rsid w:val="003A2977"/>
    <w:rsid w:val="003A29E2"/>
    <w:rsid w:val="003A359A"/>
    <w:rsid w:val="003A3D5F"/>
    <w:rsid w:val="003A3D80"/>
    <w:rsid w:val="003A4438"/>
    <w:rsid w:val="003A6BCE"/>
    <w:rsid w:val="003A6CD2"/>
    <w:rsid w:val="003A74C1"/>
    <w:rsid w:val="003A7F06"/>
    <w:rsid w:val="003B0162"/>
    <w:rsid w:val="003B2E5C"/>
    <w:rsid w:val="003B3890"/>
    <w:rsid w:val="003B3BAD"/>
    <w:rsid w:val="003B4049"/>
    <w:rsid w:val="003B4321"/>
    <w:rsid w:val="003B5793"/>
    <w:rsid w:val="003B5FA8"/>
    <w:rsid w:val="003C01C2"/>
    <w:rsid w:val="003C2BE9"/>
    <w:rsid w:val="003C3FF9"/>
    <w:rsid w:val="003C417F"/>
    <w:rsid w:val="003C41E4"/>
    <w:rsid w:val="003C462C"/>
    <w:rsid w:val="003C519E"/>
    <w:rsid w:val="003C58F0"/>
    <w:rsid w:val="003C5AE8"/>
    <w:rsid w:val="003C5DF3"/>
    <w:rsid w:val="003C606A"/>
    <w:rsid w:val="003C650F"/>
    <w:rsid w:val="003D0063"/>
    <w:rsid w:val="003D0167"/>
    <w:rsid w:val="003D01CD"/>
    <w:rsid w:val="003D05DE"/>
    <w:rsid w:val="003D0B4E"/>
    <w:rsid w:val="003D2F45"/>
    <w:rsid w:val="003D32E0"/>
    <w:rsid w:val="003D60DC"/>
    <w:rsid w:val="003D6E8C"/>
    <w:rsid w:val="003D7DBF"/>
    <w:rsid w:val="003E0383"/>
    <w:rsid w:val="003E03E3"/>
    <w:rsid w:val="003E1089"/>
    <w:rsid w:val="003E1111"/>
    <w:rsid w:val="003E1396"/>
    <w:rsid w:val="003E2E69"/>
    <w:rsid w:val="003E48C8"/>
    <w:rsid w:val="003E5183"/>
    <w:rsid w:val="003E629D"/>
    <w:rsid w:val="003E7E81"/>
    <w:rsid w:val="003F00A1"/>
    <w:rsid w:val="003F0186"/>
    <w:rsid w:val="003F10E3"/>
    <w:rsid w:val="003F16EF"/>
    <w:rsid w:val="003F323A"/>
    <w:rsid w:val="003F5B6B"/>
    <w:rsid w:val="003F5ECA"/>
    <w:rsid w:val="00401736"/>
    <w:rsid w:val="004029EE"/>
    <w:rsid w:val="00402DF2"/>
    <w:rsid w:val="00403339"/>
    <w:rsid w:val="00404F0E"/>
    <w:rsid w:val="004052D7"/>
    <w:rsid w:val="0041008C"/>
    <w:rsid w:val="00410DD3"/>
    <w:rsid w:val="00410DEC"/>
    <w:rsid w:val="00412293"/>
    <w:rsid w:val="0041243D"/>
    <w:rsid w:val="004124E6"/>
    <w:rsid w:val="004129F7"/>
    <w:rsid w:val="00413F3E"/>
    <w:rsid w:val="004143D0"/>
    <w:rsid w:val="00414AC6"/>
    <w:rsid w:val="004151E5"/>
    <w:rsid w:val="0041593A"/>
    <w:rsid w:val="00417023"/>
    <w:rsid w:val="00417E00"/>
    <w:rsid w:val="004214F0"/>
    <w:rsid w:val="00421548"/>
    <w:rsid w:val="00421969"/>
    <w:rsid w:val="00422B98"/>
    <w:rsid w:val="0042306B"/>
    <w:rsid w:val="00423B0D"/>
    <w:rsid w:val="00423E82"/>
    <w:rsid w:val="0042484D"/>
    <w:rsid w:val="0042562C"/>
    <w:rsid w:val="00425C95"/>
    <w:rsid w:val="00426572"/>
    <w:rsid w:val="00426621"/>
    <w:rsid w:val="004269F7"/>
    <w:rsid w:val="004279F4"/>
    <w:rsid w:val="00430B61"/>
    <w:rsid w:val="00430C0F"/>
    <w:rsid w:val="0043188D"/>
    <w:rsid w:val="0043232B"/>
    <w:rsid w:val="00432C9D"/>
    <w:rsid w:val="004334C8"/>
    <w:rsid w:val="00433584"/>
    <w:rsid w:val="00433BDB"/>
    <w:rsid w:val="00434D55"/>
    <w:rsid w:val="00436655"/>
    <w:rsid w:val="00436F9C"/>
    <w:rsid w:val="0043743F"/>
    <w:rsid w:val="00440818"/>
    <w:rsid w:val="00440FA3"/>
    <w:rsid w:val="00441EC7"/>
    <w:rsid w:val="0044660D"/>
    <w:rsid w:val="00446A69"/>
    <w:rsid w:val="00446C05"/>
    <w:rsid w:val="00446E3F"/>
    <w:rsid w:val="00447CFB"/>
    <w:rsid w:val="004510ED"/>
    <w:rsid w:val="00451470"/>
    <w:rsid w:val="00451567"/>
    <w:rsid w:val="0045164D"/>
    <w:rsid w:val="00452183"/>
    <w:rsid w:val="00452ACD"/>
    <w:rsid w:val="00452B7C"/>
    <w:rsid w:val="004547BC"/>
    <w:rsid w:val="0045509C"/>
    <w:rsid w:val="004554C1"/>
    <w:rsid w:val="004568D1"/>
    <w:rsid w:val="004605F7"/>
    <w:rsid w:val="00460FFA"/>
    <w:rsid w:val="00461F8F"/>
    <w:rsid w:val="00462404"/>
    <w:rsid w:val="00462865"/>
    <w:rsid w:val="00462948"/>
    <w:rsid w:val="00463036"/>
    <w:rsid w:val="00463900"/>
    <w:rsid w:val="00463A82"/>
    <w:rsid w:val="00464025"/>
    <w:rsid w:val="004643E3"/>
    <w:rsid w:val="00464B9E"/>
    <w:rsid w:val="00465B8E"/>
    <w:rsid w:val="00466C70"/>
    <w:rsid w:val="0047245C"/>
    <w:rsid w:val="00472AED"/>
    <w:rsid w:val="00473D72"/>
    <w:rsid w:val="0047418E"/>
    <w:rsid w:val="00474521"/>
    <w:rsid w:val="00477428"/>
    <w:rsid w:val="004776F0"/>
    <w:rsid w:val="0047779B"/>
    <w:rsid w:val="00481C9B"/>
    <w:rsid w:val="00481E84"/>
    <w:rsid w:val="00482338"/>
    <w:rsid w:val="00482ADF"/>
    <w:rsid w:val="004830F9"/>
    <w:rsid w:val="0048311B"/>
    <w:rsid w:val="00484796"/>
    <w:rsid w:val="00484906"/>
    <w:rsid w:val="00485A61"/>
    <w:rsid w:val="00486098"/>
    <w:rsid w:val="00486463"/>
    <w:rsid w:val="004865DF"/>
    <w:rsid w:val="00486C28"/>
    <w:rsid w:val="00487259"/>
    <w:rsid w:val="00487DF6"/>
    <w:rsid w:val="00487FEA"/>
    <w:rsid w:val="0049068F"/>
    <w:rsid w:val="0049112A"/>
    <w:rsid w:val="00491960"/>
    <w:rsid w:val="00492245"/>
    <w:rsid w:val="00493172"/>
    <w:rsid w:val="00493773"/>
    <w:rsid w:val="0049503A"/>
    <w:rsid w:val="004950F6"/>
    <w:rsid w:val="00495225"/>
    <w:rsid w:val="00496C43"/>
    <w:rsid w:val="00496FCF"/>
    <w:rsid w:val="004A0C6F"/>
    <w:rsid w:val="004A24D2"/>
    <w:rsid w:val="004A3285"/>
    <w:rsid w:val="004A3401"/>
    <w:rsid w:val="004A3EB7"/>
    <w:rsid w:val="004A3F9C"/>
    <w:rsid w:val="004A4474"/>
    <w:rsid w:val="004A46B7"/>
    <w:rsid w:val="004A4FEA"/>
    <w:rsid w:val="004A51C4"/>
    <w:rsid w:val="004A5A34"/>
    <w:rsid w:val="004A5CA9"/>
    <w:rsid w:val="004A6795"/>
    <w:rsid w:val="004A69AB"/>
    <w:rsid w:val="004B018B"/>
    <w:rsid w:val="004B1B0B"/>
    <w:rsid w:val="004B1F60"/>
    <w:rsid w:val="004B265D"/>
    <w:rsid w:val="004B275A"/>
    <w:rsid w:val="004B3265"/>
    <w:rsid w:val="004B4236"/>
    <w:rsid w:val="004B4899"/>
    <w:rsid w:val="004B4953"/>
    <w:rsid w:val="004B4B85"/>
    <w:rsid w:val="004B5BCB"/>
    <w:rsid w:val="004B5C78"/>
    <w:rsid w:val="004B611E"/>
    <w:rsid w:val="004B6416"/>
    <w:rsid w:val="004B65AF"/>
    <w:rsid w:val="004B688D"/>
    <w:rsid w:val="004B74B6"/>
    <w:rsid w:val="004B7A2C"/>
    <w:rsid w:val="004B7DEE"/>
    <w:rsid w:val="004C0ABA"/>
    <w:rsid w:val="004C1DE9"/>
    <w:rsid w:val="004C202B"/>
    <w:rsid w:val="004C210C"/>
    <w:rsid w:val="004C389F"/>
    <w:rsid w:val="004C3AD5"/>
    <w:rsid w:val="004C4DBB"/>
    <w:rsid w:val="004C5776"/>
    <w:rsid w:val="004C6B2E"/>
    <w:rsid w:val="004D0B2E"/>
    <w:rsid w:val="004D0C27"/>
    <w:rsid w:val="004D1249"/>
    <w:rsid w:val="004D2780"/>
    <w:rsid w:val="004D284D"/>
    <w:rsid w:val="004D2916"/>
    <w:rsid w:val="004D2BC7"/>
    <w:rsid w:val="004D2C2E"/>
    <w:rsid w:val="004D33E5"/>
    <w:rsid w:val="004D3B00"/>
    <w:rsid w:val="004D459B"/>
    <w:rsid w:val="004D6214"/>
    <w:rsid w:val="004D632E"/>
    <w:rsid w:val="004D6BE8"/>
    <w:rsid w:val="004D75CF"/>
    <w:rsid w:val="004E005B"/>
    <w:rsid w:val="004E0CF4"/>
    <w:rsid w:val="004E0DF9"/>
    <w:rsid w:val="004E24B1"/>
    <w:rsid w:val="004E265C"/>
    <w:rsid w:val="004E3818"/>
    <w:rsid w:val="004E4F20"/>
    <w:rsid w:val="004E592C"/>
    <w:rsid w:val="004E5BE6"/>
    <w:rsid w:val="004E5E91"/>
    <w:rsid w:val="004E75CD"/>
    <w:rsid w:val="004F03B8"/>
    <w:rsid w:val="004F067B"/>
    <w:rsid w:val="004F0CDC"/>
    <w:rsid w:val="004F1148"/>
    <w:rsid w:val="004F1BD0"/>
    <w:rsid w:val="004F1D6E"/>
    <w:rsid w:val="004F1EA8"/>
    <w:rsid w:val="004F295D"/>
    <w:rsid w:val="004F64A4"/>
    <w:rsid w:val="004F6625"/>
    <w:rsid w:val="0050127C"/>
    <w:rsid w:val="00501864"/>
    <w:rsid w:val="00501F27"/>
    <w:rsid w:val="0050256A"/>
    <w:rsid w:val="005028D4"/>
    <w:rsid w:val="0050400C"/>
    <w:rsid w:val="00506130"/>
    <w:rsid w:val="0050614D"/>
    <w:rsid w:val="00506484"/>
    <w:rsid w:val="005068ED"/>
    <w:rsid w:val="00506A7D"/>
    <w:rsid w:val="00507432"/>
    <w:rsid w:val="005104CE"/>
    <w:rsid w:val="00510D15"/>
    <w:rsid w:val="00512099"/>
    <w:rsid w:val="00512614"/>
    <w:rsid w:val="00513461"/>
    <w:rsid w:val="005141B8"/>
    <w:rsid w:val="00515B58"/>
    <w:rsid w:val="0051706D"/>
    <w:rsid w:val="00520DDD"/>
    <w:rsid w:val="00522C58"/>
    <w:rsid w:val="005230B2"/>
    <w:rsid w:val="00524927"/>
    <w:rsid w:val="00527613"/>
    <w:rsid w:val="00531885"/>
    <w:rsid w:val="00531A59"/>
    <w:rsid w:val="00532F75"/>
    <w:rsid w:val="00533AD0"/>
    <w:rsid w:val="00533CC5"/>
    <w:rsid w:val="00533FE7"/>
    <w:rsid w:val="005344B4"/>
    <w:rsid w:val="005379EE"/>
    <w:rsid w:val="005408F7"/>
    <w:rsid w:val="00540FED"/>
    <w:rsid w:val="00541281"/>
    <w:rsid w:val="00542E5C"/>
    <w:rsid w:val="00543112"/>
    <w:rsid w:val="00543C9C"/>
    <w:rsid w:val="00544490"/>
    <w:rsid w:val="005444E3"/>
    <w:rsid w:val="005452E4"/>
    <w:rsid w:val="005465E0"/>
    <w:rsid w:val="00550488"/>
    <w:rsid w:val="005509FF"/>
    <w:rsid w:val="005522D0"/>
    <w:rsid w:val="00553829"/>
    <w:rsid w:val="0055454B"/>
    <w:rsid w:val="00554D08"/>
    <w:rsid w:val="005577FE"/>
    <w:rsid w:val="00557EBA"/>
    <w:rsid w:val="005614D8"/>
    <w:rsid w:val="00562017"/>
    <w:rsid w:val="00562718"/>
    <w:rsid w:val="00563A38"/>
    <w:rsid w:val="005642C0"/>
    <w:rsid w:val="00564610"/>
    <w:rsid w:val="00564DA6"/>
    <w:rsid w:val="005653E7"/>
    <w:rsid w:val="00565EB8"/>
    <w:rsid w:val="00566149"/>
    <w:rsid w:val="0056637D"/>
    <w:rsid w:val="00570971"/>
    <w:rsid w:val="00570F77"/>
    <w:rsid w:val="005714C3"/>
    <w:rsid w:val="0057302E"/>
    <w:rsid w:val="005733A7"/>
    <w:rsid w:val="00573C73"/>
    <w:rsid w:val="00573C84"/>
    <w:rsid w:val="0057408C"/>
    <w:rsid w:val="0057499A"/>
    <w:rsid w:val="005749B0"/>
    <w:rsid w:val="0057563D"/>
    <w:rsid w:val="00576859"/>
    <w:rsid w:val="0057713B"/>
    <w:rsid w:val="005775C0"/>
    <w:rsid w:val="0058076E"/>
    <w:rsid w:val="00580B22"/>
    <w:rsid w:val="00581801"/>
    <w:rsid w:val="00582A7F"/>
    <w:rsid w:val="00582B31"/>
    <w:rsid w:val="0058468E"/>
    <w:rsid w:val="005847F6"/>
    <w:rsid w:val="0058491A"/>
    <w:rsid w:val="00585020"/>
    <w:rsid w:val="0058516E"/>
    <w:rsid w:val="00585F9E"/>
    <w:rsid w:val="0058621B"/>
    <w:rsid w:val="00586754"/>
    <w:rsid w:val="0059101C"/>
    <w:rsid w:val="005918C0"/>
    <w:rsid w:val="00591A68"/>
    <w:rsid w:val="00592119"/>
    <w:rsid w:val="0059342D"/>
    <w:rsid w:val="00593E48"/>
    <w:rsid w:val="0059576E"/>
    <w:rsid w:val="00595B24"/>
    <w:rsid w:val="00595E91"/>
    <w:rsid w:val="005961AB"/>
    <w:rsid w:val="005A0217"/>
    <w:rsid w:val="005A0BB2"/>
    <w:rsid w:val="005A0D3D"/>
    <w:rsid w:val="005A1C18"/>
    <w:rsid w:val="005A2817"/>
    <w:rsid w:val="005A28C7"/>
    <w:rsid w:val="005A3757"/>
    <w:rsid w:val="005A3FC4"/>
    <w:rsid w:val="005A52BB"/>
    <w:rsid w:val="005A5BD9"/>
    <w:rsid w:val="005A5F3B"/>
    <w:rsid w:val="005A6A20"/>
    <w:rsid w:val="005A6C36"/>
    <w:rsid w:val="005A7C25"/>
    <w:rsid w:val="005B03D4"/>
    <w:rsid w:val="005B151B"/>
    <w:rsid w:val="005B24B0"/>
    <w:rsid w:val="005B2832"/>
    <w:rsid w:val="005B2EC1"/>
    <w:rsid w:val="005B386C"/>
    <w:rsid w:val="005B4B62"/>
    <w:rsid w:val="005B4C3B"/>
    <w:rsid w:val="005B5A0A"/>
    <w:rsid w:val="005B7A13"/>
    <w:rsid w:val="005C07D0"/>
    <w:rsid w:val="005C0DF3"/>
    <w:rsid w:val="005C1E8D"/>
    <w:rsid w:val="005C216C"/>
    <w:rsid w:val="005C6CB5"/>
    <w:rsid w:val="005C7166"/>
    <w:rsid w:val="005D0880"/>
    <w:rsid w:val="005D08AD"/>
    <w:rsid w:val="005D1ABB"/>
    <w:rsid w:val="005D24EC"/>
    <w:rsid w:val="005D2B84"/>
    <w:rsid w:val="005D2D86"/>
    <w:rsid w:val="005D2FAF"/>
    <w:rsid w:val="005D2FC7"/>
    <w:rsid w:val="005D37A3"/>
    <w:rsid w:val="005D48E4"/>
    <w:rsid w:val="005D6A87"/>
    <w:rsid w:val="005D6C93"/>
    <w:rsid w:val="005D7331"/>
    <w:rsid w:val="005D75BD"/>
    <w:rsid w:val="005E151C"/>
    <w:rsid w:val="005E205B"/>
    <w:rsid w:val="005E42B8"/>
    <w:rsid w:val="005E4A47"/>
    <w:rsid w:val="005E4D1B"/>
    <w:rsid w:val="005E61D8"/>
    <w:rsid w:val="005E6ABD"/>
    <w:rsid w:val="005E73D7"/>
    <w:rsid w:val="005E7E0B"/>
    <w:rsid w:val="005F17FC"/>
    <w:rsid w:val="005F2938"/>
    <w:rsid w:val="005F458F"/>
    <w:rsid w:val="005F4668"/>
    <w:rsid w:val="005F52E3"/>
    <w:rsid w:val="005F589A"/>
    <w:rsid w:val="005F6013"/>
    <w:rsid w:val="005F6115"/>
    <w:rsid w:val="005F6275"/>
    <w:rsid w:val="005F643B"/>
    <w:rsid w:val="005F646E"/>
    <w:rsid w:val="005F786E"/>
    <w:rsid w:val="00600648"/>
    <w:rsid w:val="006008D2"/>
    <w:rsid w:val="00601111"/>
    <w:rsid w:val="0060130F"/>
    <w:rsid w:val="0060460D"/>
    <w:rsid w:val="00604F8A"/>
    <w:rsid w:val="006058A1"/>
    <w:rsid w:val="00607588"/>
    <w:rsid w:val="006101F0"/>
    <w:rsid w:val="00610C86"/>
    <w:rsid w:val="00610D57"/>
    <w:rsid w:val="00610FCD"/>
    <w:rsid w:val="006112D7"/>
    <w:rsid w:val="006112E1"/>
    <w:rsid w:val="006130AD"/>
    <w:rsid w:val="00613C3B"/>
    <w:rsid w:val="00614D81"/>
    <w:rsid w:val="00614F6D"/>
    <w:rsid w:val="00615AA3"/>
    <w:rsid w:val="006163A8"/>
    <w:rsid w:val="00616894"/>
    <w:rsid w:val="00617439"/>
    <w:rsid w:val="00617931"/>
    <w:rsid w:val="00620DE2"/>
    <w:rsid w:val="00620DF7"/>
    <w:rsid w:val="00620E7A"/>
    <w:rsid w:val="00621390"/>
    <w:rsid w:val="00621609"/>
    <w:rsid w:val="00621662"/>
    <w:rsid w:val="00621C98"/>
    <w:rsid w:val="00623715"/>
    <w:rsid w:val="0062395E"/>
    <w:rsid w:val="00623A91"/>
    <w:rsid w:val="006247D3"/>
    <w:rsid w:val="00624E7D"/>
    <w:rsid w:val="00625411"/>
    <w:rsid w:val="00625D02"/>
    <w:rsid w:val="00627B98"/>
    <w:rsid w:val="006314FE"/>
    <w:rsid w:val="0063160F"/>
    <w:rsid w:val="00631E58"/>
    <w:rsid w:val="0063230A"/>
    <w:rsid w:val="006332A2"/>
    <w:rsid w:val="006341A9"/>
    <w:rsid w:val="00636677"/>
    <w:rsid w:val="006368D3"/>
    <w:rsid w:val="00637534"/>
    <w:rsid w:val="00643BE8"/>
    <w:rsid w:val="00644B49"/>
    <w:rsid w:val="00644F4B"/>
    <w:rsid w:val="00645342"/>
    <w:rsid w:val="00645B3D"/>
    <w:rsid w:val="00646373"/>
    <w:rsid w:val="006467F6"/>
    <w:rsid w:val="00646F9C"/>
    <w:rsid w:val="0064782E"/>
    <w:rsid w:val="00647D5C"/>
    <w:rsid w:val="00650277"/>
    <w:rsid w:val="0065039B"/>
    <w:rsid w:val="00650CAF"/>
    <w:rsid w:val="00651081"/>
    <w:rsid w:val="00652BEA"/>
    <w:rsid w:val="00653D46"/>
    <w:rsid w:val="00654567"/>
    <w:rsid w:val="006547C7"/>
    <w:rsid w:val="00655348"/>
    <w:rsid w:val="0065558E"/>
    <w:rsid w:val="00655EAF"/>
    <w:rsid w:val="00656786"/>
    <w:rsid w:val="006568CD"/>
    <w:rsid w:val="0065718D"/>
    <w:rsid w:val="0066072C"/>
    <w:rsid w:val="00661601"/>
    <w:rsid w:val="006617E7"/>
    <w:rsid w:val="0066348C"/>
    <w:rsid w:val="006636E3"/>
    <w:rsid w:val="00664135"/>
    <w:rsid w:val="0066461C"/>
    <w:rsid w:val="00665C8A"/>
    <w:rsid w:val="00666CAB"/>
    <w:rsid w:val="006672C5"/>
    <w:rsid w:val="00667F69"/>
    <w:rsid w:val="00671AA7"/>
    <w:rsid w:val="00672C31"/>
    <w:rsid w:val="00672C86"/>
    <w:rsid w:val="00673A77"/>
    <w:rsid w:val="00673C06"/>
    <w:rsid w:val="00673E78"/>
    <w:rsid w:val="00676A49"/>
    <w:rsid w:val="00676A8B"/>
    <w:rsid w:val="00676ED5"/>
    <w:rsid w:val="00680BB6"/>
    <w:rsid w:val="00681E6D"/>
    <w:rsid w:val="00683B29"/>
    <w:rsid w:val="006867F5"/>
    <w:rsid w:val="00690D8A"/>
    <w:rsid w:val="006916EA"/>
    <w:rsid w:val="00692B0F"/>
    <w:rsid w:val="00693678"/>
    <w:rsid w:val="00693C80"/>
    <w:rsid w:val="00693F0F"/>
    <w:rsid w:val="006944B8"/>
    <w:rsid w:val="00696F43"/>
    <w:rsid w:val="00697223"/>
    <w:rsid w:val="006A08BE"/>
    <w:rsid w:val="006A107F"/>
    <w:rsid w:val="006A131C"/>
    <w:rsid w:val="006A1378"/>
    <w:rsid w:val="006A1447"/>
    <w:rsid w:val="006A17C8"/>
    <w:rsid w:val="006A1BB3"/>
    <w:rsid w:val="006A1E7D"/>
    <w:rsid w:val="006A3A17"/>
    <w:rsid w:val="006A3E70"/>
    <w:rsid w:val="006A4925"/>
    <w:rsid w:val="006A50A7"/>
    <w:rsid w:val="006A7103"/>
    <w:rsid w:val="006A72A4"/>
    <w:rsid w:val="006A75D6"/>
    <w:rsid w:val="006A7864"/>
    <w:rsid w:val="006B02B5"/>
    <w:rsid w:val="006B1AA3"/>
    <w:rsid w:val="006B2A32"/>
    <w:rsid w:val="006B2EB7"/>
    <w:rsid w:val="006B3F38"/>
    <w:rsid w:val="006B41A5"/>
    <w:rsid w:val="006B43CA"/>
    <w:rsid w:val="006B54BB"/>
    <w:rsid w:val="006B5CFC"/>
    <w:rsid w:val="006B5D75"/>
    <w:rsid w:val="006B74FD"/>
    <w:rsid w:val="006C03F3"/>
    <w:rsid w:val="006C1F22"/>
    <w:rsid w:val="006C1F7C"/>
    <w:rsid w:val="006C2891"/>
    <w:rsid w:val="006C371B"/>
    <w:rsid w:val="006C4150"/>
    <w:rsid w:val="006C4EA9"/>
    <w:rsid w:val="006C5A0C"/>
    <w:rsid w:val="006C6083"/>
    <w:rsid w:val="006C688D"/>
    <w:rsid w:val="006C6CC0"/>
    <w:rsid w:val="006C768D"/>
    <w:rsid w:val="006D078C"/>
    <w:rsid w:val="006D0C63"/>
    <w:rsid w:val="006D15A2"/>
    <w:rsid w:val="006D1DCA"/>
    <w:rsid w:val="006D1E5B"/>
    <w:rsid w:val="006D28FF"/>
    <w:rsid w:val="006D29DD"/>
    <w:rsid w:val="006D32C1"/>
    <w:rsid w:val="006D35F2"/>
    <w:rsid w:val="006D3C7E"/>
    <w:rsid w:val="006D44F8"/>
    <w:rsid w:val="006D4712"/>
    <w:rsid w:val="006D59FF"/>
    <w:rsid w:val="006D61E4"/>
    <w:rsid w:val="006D63F9"/>
    <w:rsid w:val="006D660B"/>
    <w:rsid w:val="006D7C67"/>
    <w:rsid w:val="006E0C00"/>
    <w:rsid w:val="006E1B52"/>
    <w:rsid w:val="006E2CCA"/>
    <w:rsid w:val="006E3228"/>
    <w:rsid w:val="006E3D9E"/>
    <w:rsid w:val="006E4DAE"/>
    <w:rsid w:val="006E5821"/>
    <w:rsid w:val="006E588D"/>
    <w:rsid w:val="006E6E53"/>
    <w:rsid w:val="006E709B"/>
    <w:rsid w:val="006E7176"/>
    <w:rsid w:val="006E75F1"/>
    <w:rsid w:val="006F0BE1"/>
    <w:rsid w:val="006F0C99"/>
    <w:rsid w:val="006F1A44"/>
    <w:rsid w:val="006F31A5"/>
    <w:rsid w:val="006F3BE8"/>
    <w:rsid w:val="006F4510"/>
    <w:rsid w:val="006F4CEC"/>
    <w:rsid w:val="006F5C59"/>
    <w:rsid w:val="006F6180"/>
    <w:rsid w:val="006F7A5D"/>
    <w:rsid w:val="006F7DC1"/>
    <w:rsid w:val="0070020A"/>
    <w:rsid w:val="007013D6"/>
    <w:rsid w:val="007028EF"/>
    <w:rsid w:val="007029BB"/>
    <w:rsid w:val="007031BF"/>
    <w:rsid w:val="007039F0"/>
    <w:rsid w:val="0070408B"/>
    <w:rsid w:val="007041FA"/>
    <w:rsid w:val="00704294"/>
    <w:rsid w:val="00705BA6"/>
    <w:rsid w:val="00706506"/>
    <w:rsid w:val="00707ADE"/>
    <w:rsid w:val="0071003C"/>
    <w:rsid w:val="0071056C"/>
    <w:rsid w:val="00710E25"/>
    <w:rsid w:val="00711C85"/>
    <w:rsid w:val="00711EFB"/>
    <w:rsid w:val="00712125"/>
    <w:rsid w:val="007156AB"/>
    <w:rsid w:val="00717BC2"/>
    <w:rsid w:val="00720545"/>
    <w:rsid w:val="00722D86"/>
    <w:rsid w:val="0072357B"/>
    <w:rsid w:val="00723B28"/>
    <w:rsid w:val="00723CED"/>
    <w:rsid w:val="00723CF1"/>
    <w:rsid w:val="007240FD"/>
    <w:rsid w:val="0072425C"/>
    <w:rsid w:val="007262F6"/>
    <w:rsid w:val="007264C1"/>
    <w:rsid w:val="00727ADA"/>
    <w:rsid w:val="00730160"/>
    <w:rsid w:val="00730506"/>
    <w:rsid w:val="00730E03"/>
    <w:rsid w:val="00731E65"/>
    <w:rsid w:val="00732239"/>
    <w:rsid w:val="0073235B"/>
    <w:rsid w:val="00732C12"/>
    <w:rsid w:val="00733A04"/>
    <w:rsid w:val="00733AFF"/>
    <w:rsid w:val="0073506F"/>
    <w:rsid w:val="007350D0"/>
    <w:rsid w:val="00735C79"/>
    <w:rsid w:val="00735FB3"/>
    <w:rsid w:val="007360C1"/>
    <w:rsid w:val="007372E1"/>
    <w:rsid w:val="00740129"/>
    <w:rsid w:val="007411CA"/>
    <w:rsid w:val="00741B47"/>
    <w:rsid w:val="00742833"/>
    <w:rsid w:val="007428CB"/>
    <w:rsid w:val="007438AE"/>
    <w:rsid w:val="007441C7"/>
    <w:rsid w:val="00747437"/>
    <w:rsid w:val="007477BD"/>
    <w:rsid w:val="00750BD9"/>
    <w:rsid w:val="00753CB2"/>
    <w:rsid w:val="00754036"/>
    <w:rsid w:val="00754246"/>
    <w:rsid w:val="007545EF"/>
    <w:rsid w:val="007551DD"/>
    <w:rsid w:val="00756783"/>
    <w:rsid w:val="007609D6"/>
    <w:rsid w:val="00761FE4"/>
    <w:rsid w:val="00762346"/>
    <w:rsid w:val="007623A3"/>
    <w:rsid w:val="00762DBC"/>
    <w:rsid w:val="00762E13"/>
    <w:rsid w:val="00764F8E"/>
    <w:rsid w:val="0076516C"/>
    <w:rsid w:val="007656F0"/>
    <w:rsid w:val="00766A13"/>
    <w:rsid w:val="00767330"/>
    <w:rsid w:val="00772251"/>
    <w:rsid w:val="00772EB8"/>
    <w:rsid w:val="00774865"/>
    <w:rsid w:val="00774962"/>
    <w:rsid w:val="00774B12"/>
    <w:rsid w:val="00775A78"/>
    <w:rsid w:val="00775C4E"/>
    <w:rsid w:val="00776401"/>
    <w:rsid w:val="00776AC2"/>
    <w:rsid w:val="00776B5C"/>
    <w:rsid w:val="00781CD5"/>
    <w:rsid w:val="00782B35"/>
    <w:rsid w:val="007834FB"/>
    <w:rsid w:val="00783618"/>
    <w:rsid w:val="007840BA"/>
    <w:rsid w:val="00784C89"/>
    <w:rsid w:val="00785F0A"/>
    <w:rsid w:val="007866B9"/>
    <w:rsid w:val="0078752A"/>
    <w:rsid w:val="0079120F"/>
    <w:rsid w:val="00791889"/>
    <w:rsid w:val="00792533"/>
    <w:rsid w:val="00794AD5"/>
    <w:rsid w:val="00796751"/>
    <w:rsid w:val="007977E8"/>
    <w:rsid w:val="00797A7B"/>
    <w:rsid w:val="00797B7F"/>
    <w:rsid w:val="007A10B1"/>
    <w:rsid w:val="007A1AFF"/>
    <w:rsid w:val="007A3C03"/>
    <w:rsid w:val="007A5DC3"/>
    <w:rsid w:val="007A717D"/>
    <w:rsid w:val="007A71D1"/>
    <w:rsid w:val="007A7E23"/>
    <w:rsid w:val="007B21FE"/>
    <w:rsid w:val="007B38EA"/>
    <w:rsid w:val="007B5B72"/>
    <w:rsid w:val="007B6479"/>
    <w:rsid w:val="007B6DEA"/>
    <w:rsid w:val="007C0CF1"/>
    <w:rsid w:val="007C19BE"/>
    <w:rsid w:val="007C2B7C"/>
    <w:rsid w:val="007C316F"/>
    <w:rsid w:val="007C31AE"/>
    <w:rsid w:val="007C33B3"/>
    <w:rsid w:val="007C359E"/>
    <w:rsid w:val="007C3CE8"/>
    <w:rsid w:val="007C4B0B"/>
    <w:rsid w:val="007C52FF"/>
    <w:rsid w:val="007C652A"/>
    <w:rsid w:val="007C6F4C"/>
    <w:rsid w:val="007C6F89"/>
    <w:rsid w:val="007C7292"/>
    <w:rsid w:val="007D26C9"/>
    <w:rsid w:val="007D2EFA"/>
    <w:rsid w:val="007D3149"/>
    <w:rsid w:val="007D3A9E"/>
    <w:rsid w:val="007D4047"/>
    <w:rsid w:val="007D4E33"/>
    <w:rsid w:val="007D6C53"/>
    <w:rsid w:val="007D6E13"/>
    <w:rsid w:val="007D7622"/>
    <w:rsid w:val="007D7FEC"/>
    <w:rsid w:val="007E01F4"/>
    <w:rsid w:val="007E1F39"/>
    <w:rsid w:val="007E20BB"/>
    <w:rsid w:val="007E3407"/>
    <w:rsid w:val="007E5C44"/>
    <w:rsid w:val="007E5E5A"/>
    <w:rsid w:val="007E5E7C"/>
    <w:rsid w:val="007E62BA"/>
    <w:rsid w:val="007E6B4A"/>
    <w:rsid w:val="007E6BF6"/>
    <w:rsid w:val="007E6DFB"/>
    <w:rsid w:val="007E71D2"/>
    <w:rsid w:val="007F0191"/>
    <w:rsid w:val="007F0D77"/>
    <w:rsid w:val="007F0E4B"/>
    <w:rsid w:val="007F100E"/>
    <w:rsid w:val="007F1085"/>
    <w:rsid w:val="007F2091"/>
    <w:rsid w:val="007F40F7"/>
    <w:rsid w:val="007F4611"/>
    <w:rsid w:val="007F508F"/>
    <w:rsid w:val="007F5FCA"/>
    <w:rsid w:val="007F6545"/>
    <w:rsid w:val="007F68F7"/>
    <w:rsid w:val="0080037B"/>
    <w:rsid w:val="008007B6"/>
    <w:rsid w:val="00801082"/>
    <w:rsid w:val="00801EAC"/>
    <w:rsid w:val="0080215B"/>
    <w:rsid w:val="00802D98"/>
    <w:rsid w:val="00803D85"/>
    <w:rsid w:val="00804375"/>
    <w:rsid w:val="00804531"/>
    <w:rsid w:val="00804D63"/>
    <w:rsid w:val="00804DF1"/>
    <w:rsid w:val="00804E26"/>
    <w:rsid w:val="00807421"/>
    <w:rsid w:val="00807894"/>
    <w:rsid w:val="00807DDA"/>
    <w:rsid w:val="00810538"/>
    <w:rsid w:val="0081062A"/>
    <w:rsid w:val="00810C7E"/>
    <w:rsid w:val="00813138"/>
    <w:rsid w:val="00813D0F"/>
    <w:rsid w:val="00813EDC"/>
    <w:rsid w:val="00813FB1"/>
    <w:rsid w:val="00815103"/>
    <w:rsid w:val="00815E48"/>
    <w:rsid w:val="0081675F"/>
    <w:rsid w:val="008204BF"/>
    <w:rsid w:val="008224ED"/>
    <w:rsid w:val="0082419E"/>
    <w:rsid w:val="00824330"/>
    <w:rsid w:val="00825030"/>
    <w:rsid w:val="00825137"/>
    <w:rsid w:val="00826ED1"/>
    <w:rsid w:val="00826EED"/>
    <w:rsid w:val="008273CB"/>
    <w:rsid w:val="00827B16"/>
    <w:rsid w:val="00830075"/>
    <w:rsid w:val="00830096"/>
    <w:rsid w:val="00830238"/>
    <w:rsid w:val="008304AC"/>
    <w:rsid w:val="00831809"/>
    <w:rsid w:val="00833DF7"/>
    <w:rsid w:val="00833F8F"/>
    <w:rsid w:val="0083471B"/>
    <w:rsid w:val="00834EB6"/>
    <w:rsid w:val="008352FF"/>
    <w:rsid w:val="00835D6B"/>
    <w:rsid w:val="008366DD"/>
    <w:rsid w:val="008369D2"/>
    <w:rsid w:val="00836D3A"/>
    <w:rsid w:val="0084032C"/>
    <w:rsid w:val="00840CE4"/>
    <w:rsid w:val="00840D11"/>
    <w:rsid w:val="008417BE"/>
    <w:rsid w:val="008419F3"/>
    <w:rsid w:val="00842718"/>
    <w:rsid w:val="00843413"/>
    <w:rsid w:val="008448AE"/>
    <w:rsid w:val="00845364"/>
    <w:rsid w:val="00845E29"/>
    <w:rsid w:val="0084626C"/>
    <w:rsid w:val="00846ACA"/>
    <w:rsid w:val="008479B4"/>
    <w:rsid w:val="00850604"/>
    <w:rsid w:val="00850638"/>
    <w:rsid w:val="0085087B"/>
    <w:rsid w:val="008511B0"/>
    <w:rsid w:val="008513E7"/>
    <w:rsid w:val="00852805"/>
    <w:rsid w:val="00852979"/>
    <w:rsid w:val="00852D37"/>
    <w:rsid w:val="00853580"/>
    <w:rsid w:val="00854D48"/>
    <w:rsid w:val="008552AB"/>
    <w:rsid w:val="008607F0"/>
    <w:rsid w:val="00860875"/>
    <w:rsid w:val="00861BE4"/>
    <w:rsid w:val="0086261E"/>
    <w:rsid w:val="00863C62"/>
    <w:rsid w:val="008677F0"/>
    <w:rsid w:val="00867E86"/>
    <w:rsid w:val="00870683"/>
    <w:rsid w:val="00870F0B"/>
    <w:rsid w:val="008716D5"/>
    <w:rsid w:val="00871DCF"/>
    <w:rsid w:val="0087247B"/>
    <w:rsid w:val="00872B1F"/>
    <w:rsid w:val="008741BF"/>
    <w:rsid w:val="00874483"/>
    <w:rsid w:val="008749AF"/>
    <w:rsid w:val="0087505C"/>
    <w:rsid w:val="00875259"/>
    <w:rsid w:val="00875BA4"/>
    <w:rsid w:val="0087643C"/>
    <w:rsid w:val="00876616"/>
    <w:rsid w:val="008767E8"/>
    <w:rsid w:val="008768FE"/>
    <w:rsid w:val="008774AF"/>
    <w:rsid w:val="008806D4"/>
    <w:rsid w:val="0088259F"/>
    <w:rsid w:val="00885683"/>
    <w:rsid w:val="00885915"/>
    <w:rsid w:val="00885ADB"/>
    <w:rsid w:val="00885EDD"/>
    <w:rsid w:val="008864E0"/>
    <w:rsid w:val="008870E8"/>
    <w:rsid w:val="008876A1"/>
    <w:rsid w:val="0089023B"/>
    <w:rsid w:val="0089050B"/>
    <w:rsid w:val="0089061D"/>
    <w:rsid w:val="00891011"/>
    <w:rsid w:val="008915CB"/>
    <w:rsid w:val="00891EA6"/>
    <w:rsid w:val="00893ACD"/>
    <w:rsid w:val="008948D5"/>
    <w:rsid w:val="0089526A"/>
    <w:rsid w:val="00896035"/>
    <w:rsid w:val="008964E2"/>
    <w:rsid w:val="00896E1B"/>
    <w:rsid w:val="008A0162"/>
    <w:rsid w:val="008A0209"/>
    <w:rsid w:val="008A099C"/>
    <w:rsid w:val="008A0AD3"/>
    <w:rsid w:val="008A24C4"/>
    <w:rsid w:val="008A2D58"/>
    <w:rsid w:val="008A388E"/>
    <w:rsid w:val="008A446F"/>
    <w:rsid w:val="008A48B2"/>
    <w:rsid w:val="008A4F4E"/>
    <w:rsid w:val="008A4F70"/>
    <w:rsid w:val="008A504A"/>
    <w:rsid w:val="008A5A6F"/>
    <w:rsid w:val="008A70EF"/>
    <w:rsid w:val="008B017F"/>
    <w:rsid w:val="008B0AB3"/>
    <w:rsid w:val="008B2177"/>
    <w:rsid w:val="008B232C"/>
    <w:rsid w:val="008B2FFB"/>
    <w:rsid w:val="008B3457"/>
    <w:rsid w:val="008B37CD"/>
    <w:rsid w:val="008B4CE0"/>
    <w:rsid w:val="008B611A"/>
    <w:rsid w:val="008B6AD9"/>
    <w:rsid w:val="008B6C12"/>
    <w:rsid w:val="008B6DC4"/>
    <w:rsid w:val="008B74B6"/>
    <w:rsid w:val="008B756A"/>
    <w:rsid w:val="008C0DFB"/>
    <w:rsid w:val="008C13FA"/>
    <w:rsid w:val="008C1E98"/>
    <w:rsid w:val="008C48D9"/>
    <w:rsid w:val="008C4E98"/>
    <w:rsid w:val="008C6AAC"/>
    <w:rsid w:val="008C6E26"/>
    <w:rsid w:val="008C714D"/>
    <w:rsid w:val="008C730F"/>
    <w:rsid w:val="008D2913"/>
    <w:rsid w:val="008D2DAB"/>
    <w:rsid w:val="008D2E4E"/>
    <w:rsid w:val="008D30C3"/>
    <w:rsid w:val="008D32BE"/>
    <w:rsid w:val="008D3B50"/>
    <w:rsid w:val="008D4C0D"/>
    <w:rsid w:val="008D5198"/>
    <w:rsid w:val="008D5CBE"/>
    <w:rsid w:val="008D6767"/>
    <w:rsid w:val="008D6EC6"/>
    <w:rsid w:val="008E145A"/>
    <w:rsid w:val="008E3380"/>
    <w:rsid w:val="008E340B"/>
    <w:rsid w:val="008E3D7A"/>
    <w:rsid w:val="008E478C"/>
    <w:rsid w:val="008E5087"/>
    <w:rsid w:val="008E62E3"/>
    <w:rsid w:val="008E6E64"/>
    <w:rsid w:val="008E7109"/>
    <w:rsid w:val="008F05A8"/>
    <w:rsid w:val="008F0EE2"/>
    <w:rsid w:val="008F0FEB"/>
    <w:rsid w:val="008F2748"/>
    <w:rsid w:val="008F2C78"/>
    <w:rsid w:val="008F3B6C"/>
    <w:rsid w:val="008F3CCB"/>
    <w:rsid w:val="008F63CA"/>
    <w:rsid w:val="008F7836"/>
    <w:rsid w:val="009030E3"/>
    <w:rsid w:val="00903235"/>
    <w:rsid w:val="009047F8"/>
    <w:rsid w:val="009047FE"/>
    <w:rsid w:val="00904833"/>
    <w:rsid w:val="009066E2"/>
    <w:rsid w:val="00906AA1"/>
    <w:rsid w:val="00906BD6"/>
    <w:rsid w:val="0091003C"/>
    <w:rsid w:val="0091101E"/>
    <w:rsid w:val="00911B3D"/>
    <w:rsid w:val="00911FE3"/>
    <w:rsid w:val="00912084"/>
    <w:rsid w:val="00912378"/>
    <w:rsid w:val="009129D8"/>
    <w:rsid w:val="00912B5B"/>
    <w:rsid w:val="00912C33"/>
    <w:rsid w:val="00914544"/>
    <w:rsid w:val="00916122"/>
    <w:rsid w:val="0091654E"/>
    <w:rsid w:val="009167B8"/>
    <w:rsid w:val="009170FD"/>
    <w:rsid w:val="00917E55"/>
    <w:rsid w:val="009205C2"/>
    <w:rsid w:val="00920750"/>
    <w:rsid w:val="00920856"/>
    <w:rsid w:val="009218D0"/>
    <w:rsid w:val="00924803"/>
    <w:rsid w:val="0092515D"/>
    <w:rsid w:val="00925643"/>
    <w:rsid w:val="0092604F"/>
    <w:rsid w:val="00926079"/>
    <w:rsid w:val="009267F5"/>
    <w:rsid w:val="009276C1"/>
    <w:rsid w:val="00927A35"/>
    <w:rsid w:val="00930EDF"/>
    <w:rsid w:val="00931834"/>
    <w:rsid w:val="00931FE6"/>
    <w:rsid w:val="00932413"/>
    <w:rsid w:val="00933E6B"/>
    <w:rsid w:val="00934895"/>
    <w:rsid w:val="00934CBD"/>
    <w:rsid w:val="00935C3D"/>
    <w:rsid w:val="009361E1"/>
    <w:rsid w:val="00936B6B"/>
    <w:rsid w:val="00936CEA"/>
    <w:rsid w:val="00936D2B"/>
    <w:rsid w:val="0093708E"/>
    <w:rsid w:val="00940075"/>
    <w:rsid w:val="009402D0"/>
    <w:rsid w:val="009403DF"/>
    <w:rsid w:val="00940487"/>
    <w:rsid w:val="00942ABA"/>
    <w:rsid w:val="00942D09"/>
    <w:rsid w:val="00943FE4"/>
    <w:rsid w:val="0094465D"/>
    <w:rsid w:val="00944787"/>
    <w:rsid w:val="00944BA0"/>
    <w:rsid w:val="00945783"/>
    <w:rsid w:val="0094578C"/>
    <w:rsid w:val="00945AB9"/>
    <w:rsid w:val="00945E62"/>
    <w:rsid w:val="009477A5"/>
    <w:rsid w:val="00947B2A"/>
    <w:rsid w:val="00950680"/>
    <w:rsid w:val="00950E85"/>
    <w:rsid w:val="00951F4D"/>
    <w:rsid w:val="00954B09"/>
    <w:rsid w:val="00956B69"/>
    <w:rsid w:val="009609D7"/>
    <w:rsid w:val="009617BC"/>
    <w:rsid w:val="00963362"/>
    <w:rsid w:val="00963936"/>
    <w:rsid w:val="009654E4"/>
    <w:rsid w:val="0096648A"/>
    <w:rsid w:val="00966535"/>
    <w:rsid w:val="00970C52"/>
    <w:rsid w:val="00970D48"/>
    <w:rsid w:val="00970FCE"/>
    <w:rsid w:val="009729BA"/>
    <w:rsid w:val="0097332C"/>
    <w:rsid w:val="00973405"/>
    <w:rsid w:val="009734D4"/>
    <w:rsid w:val="00973B77"/>
    <w:rsid w:val="00973E09"/>
    <w:rsid w:val="00973EF5"/>
    <w:rsid w:val="00974C07"/>
    <w:rsid w:val="009773B5"/>
    <w:rsid w:val="009775CC"/>
    <w:rsid w:val="009776A4"/>
    <w:rsid w:val="009777B2"/>
    <w:rsid w:val="0098021E"/>
    <w:rsid w:val="00980BF6"/>
    <w:rsid w:val="00980CDF"/>
    <w:rsid w:val="00981368"/>
    <w:rsid w:val="0098325B"/>
    <w:rsid w:val="00983388"/>
    <w:rsid w:val="00983434"/>
    <w:rsid w:val="00985713"/>
    <w:rsid w:val="00986086"/>
    <w:rsid w:val="00990181"/>
    <w:rsid w:val="0099044D"/>
    <w:rsid w:val="009912C8"/>
    <w:rsid w:val="0099140E"/>
    <w:rsid w:val="0099297F"/>
    <w:rsid w:val="00992A90"/>
    <w:rsid w:val="00992B2D"/>
    <w:rsid w:val="0099403B"/>
    <w:rsid w:val="00994879"/>
    <w:rsid w:val="00994DB9"/>
    <w:rsid w:val="0099514A"/>
    <w:rsid w:val="00995957"/>
    <w:rsid w:val="00995C86"/>
    <w:rsid w:val="00996494"/>
    <w:rsid w:val="0099780C"/>
    <w:rsid w:val="00997B0C"/>
    <w:rsid w:val="009A043B"/>
    <w:rsid w:val="009A0DAF"/>
    <w:rsid w:val="009A1796"/>
    <w:rsid w:val="009A1F4E"/>
    <w:rsid w:val="009A270C"/>
    <w:rsid w:val="009A316E"/>
    <w:rsid w:val="009A31E0"/>
    <w:rsid w:val="009A4001"/>
    <w:rsid w:val="009A4121"/>
    <w:rsid w:val="009A5733"/>
    <w:rsid w:val="009A70F1"/>
    <w:rsid w:val="009A7616"/>
    <w:rsid w:val="009A7B67"/>
    <w:rsid w:val="009B040E"/>
    <w:rsid w:val="009B0D2E"/>
    <w:rsid w:val="009B10E0"/>
    <w:rsid w:val="009B1744"/>
    <w:rsid w:val="009B1B94"/>
    <w:rsid w:val="009B2122"/>
    <w:rsid w:val="009B290E"/>
    <w:rsid w:val="009B29BE"/>
    <w:rsid w:val="009B42FA"/>
    <w:rsid w:val="009B46B8"/>
    <w:rsid w:val="009B503D"/>
    <w:rsid w:val="009B5A70"/>
    <w:rsid w:val="009B5B72"/>
    <w:rsid w:val="009B7498"/>
    <w:rsid w:val="009C0556"/>
    <w:rsid w:val="009C0AA0"/>
    <w:rsid w:val="009C0B24"/>
    <w:rsid w:val="009C1D9F"/>
    <w:rsid w:val="009C1F6C"/>
    <w:rsid w:val="009C227E"/>
    <w:rsid w:val="009C2BE8"/>
    <w:rsid w:val="009C350B"/>
    <w:rsid w:val="009C3A5E"/>
    <w:rsid w:val="009C42B1"/>
    <w:rsid w:val="009C5019"/>
    <w:rsid w:val="009C71F9"/>
    <w:rsid w:val="009C79CF"/>
    <w:rsid w:val="009D019C"/>
    <w:rsid w:val="009D0428"/>
    <w:rsid w:val="009D1654"/>
    <w:rsid w:val="009D37B5"/>
    <w:rsid w:val="009D3B4A"/>
    <w:rsid w:val="009D4B69"/>
    <w:rsid w:val="009D4BF6"/>
    <w:rsid w:val="009D5D57"/>
    <w:rsid w:val="009D6048"/>
    <w:rsid w:val="009D703F"/>
    <w:rsid w:val="009D71FC"/>
    <w:rsid w:val="009D734D"/>
    <w:rsid w:val="009D7EFC"/>
    <w:rsid w:val="009E06EB"/>
    <w:rsid w:val="009E17AD"/>
    <w:rsid w:val="009E236A"/>
    <w:rsid w:val="009E2B6D"/>
    <w:rsid w:val="009E2E9F"/>
    <w:rsid w:val="009E3186"/>
    <w:rsid w:val="009E4074"/>
    <w:rsid w:val="009E4C5C"/>
    <w:rsid w:val="009E56CF"/>
    <w:rsid w:val="009E5D08"/>
    <w:rsid w:val="009E76E7"/>
    <w:rsid w:val="009E797B"/>
    <w:rsid w:val="009F157F"/>
    <w:rsid w:val="009F166C"/>
    <w:rsid w:val="009F16BD"/>
    <w:rsid w:val="009F1BB0"/>
    <w:rsid w:val="009F3EB8"/>
    <w:rsid w:val="009F4BDC"/>
    <w:rsid w:val="009F4E36"/>
    <w:rsid w:val="009F6A85"/>
    <w:rsid w:val="009F70E6"/>
    <w:rsid w:val="009F7375"/>
    <w:rsid w:val="009F752B"/>
    <w:rsid w:val="00A00C31"/>
    <w:rsid w:val="00A00E83"/>
    <w:rsid w:val="00A018CE"/>
    <w:rsid w:val="00A037AC"/>
    <w:rsid w:val="00A03FE0"/>
    <w:rsid w:val="00A06C67"/>
    <w:rsid w:val="00A0755B"/>
    <w:rsid w:val="00A07FB4"/>
    <w:rsid w:val="00A104CC"/>
    <w:rsid w:val="00A115BB"/>
    <w:rsid w:val="00A11D68"/>
    <w:rsid w:val="00A1373D"/>
    <w:rsid w:val="00A14A3D"/>
    <w:rsid w:val="00A152E6"/>
    <w:rsid w:val="00A15519"/>
    <w:rsid w:val="00A15672"/>
    <w:rsid w:val="00A16D8D"/>
    <w:rsid w:val="00A17807"/>
    <w:rsid w:val="00A20DD3"/>
    <w:rsid w:val="00A21636"/>
    <w:rsid w:val="00A220BC"/>
    <w:rsid w:val="00A23945"/>
    <w:rsid w:val="00A245BB"/>
    <w:rsid w:val="00A25970"/>
    <w:rsid w:val="00A26168"/>
    <w:rsid w:val="00A266A8"/>
    <w:rsid w:val="00A26EEA"/>
    <w:rsid w:val="00A30021"/>
    <w:rsid w:val="00A31F25"/>
    <w:rsid w:val="00A31F97"/>
    <w:rsid w:val="00A3305D"/>
    <w:rsid w:val="00A343F5"/>
    <w:rsid w:val="00A34EB2"/>
    <w:rsid w:val="00A35B58"/>
    <w:rsid w:val="00A35F66"/>
    <w:rsid w:val="00A36510"/>
    <w:rsid w:val="00A36B02"/>
    <w:rsid w:val="00A37259"/>
    <w:rsid w:val="00A3740C"/>
    <w:rsid w:val="00A37DCB"/>
    <w:rsid w:val="00A40A71"/>
    <w:rsid w:val="00A40BCC"/>
    <w:rsid w:val="00A41634"/>
    <w:rsid w:val="00A4324A"/>
    <w:rsid w:val="00A43C60"/>
    <w:rsid w:val="00A43D9D"/>
    <w:rsid w:val="00A44A5B"/>
    <w:rsid w:val="00A45139"/>
    <w:rsid w:val="00A460AF"/>
    <w:rsid w:val="00A46513"/>
    <w:rsid w:val="00A47550"/>
    <w:rsid w:val="00A5075D"/>
    <w:rsid w:val="00A508FC"/>
    <w:rsid w:val="00A50B67"/>
    <w:rsid w:val="00A51142"/>
    <w:rsid w:val="00A55AD4"/>
    <w:rsid w:val="00A5624D"/>
    <w:rsid w:val="00A56408"/>
    <w:rsid w:val="00A5645F"/>
    <w:rsid w:val="00A5680A"/>
    <w:rsid w:val="00A56893"/>
    <w:rsid w:val="00A56E93"/>
    <w:rsid w:val="00A571FA"/>
    <w:rsid w:val="00A604D6"/>
    <w:rsid w:val="00A61F94"/>
    <w:rsid w:val="00A62D36"/>
    <w:rsid w:val="00A643DF"/>
    <w:rsid w:val="00A64D8F"/>
    <w:rsid w:val="00A64DAC"/>
    <w:rsid w:val="00A65816"/>
    <w:rsid w:val="00A66AA9"/>
    <w:rsid w:val="00A6738E"/>
    <w:rsid w:val="00A67D31"/>
    <w:rsid w:val="00A70441"/>
    <w:rsid w:val="00A707C2"/>
    <w:rsid w:val="00A70B8D"/>
    <w:rsid w:val="00A7115A"/>
    <w:rsid w:val="00A712D8"/>
    <w:rsid w:val="00A7388E"/>
    <w:rsid w:val="00A739BE"/>
    <w:rsid w:val="00A7611C"/>
    <w:rsid w:val="00A76B5A"/>
    <w:rsid w:val="00A76ECF"/>
    <w:rsid w:val="00A814D3"/>
    <w:rsid w:val="00A81FB7"/>
    <w:rsid w:val="00A82B25"/>
    <w:rsid w:val="00A83E49"/>
    <w:rsid w:val="00A84833"/>
    <w:rsid w:val="00A858C2"/>
    <w:rsid w:val="00A869F1"/>
    <w:rsid w:val="00A86BE2"/>
    <w:rsid w:val="00A86C90"/>
    <w:rsid w:val="00A86D4B"/>
    <w:rsid w:val="00A87295"/>
    <w:rsid w:val="00A87ED9"/>
    <w:rsid w:val="00A90315"/>
    <w:rsid w:val="00A91242"/>
    <w:rsid w:val="00A95956"/>
    <w:rsid w:val="00A96A71"/>
    <w:rsid w:val="00AA0C9C"/>
    <w:rsid w:val="00AA0CB4"/>
    <w:rsid w:val="00AA321C"/>
    <w:rsid w:val="00AA534F"/>
    <w:rsid w:val="00AA652A"/>
    <w:rsid w:val="00AA68B0"/>
    <w:rsid w:val="00AA6943"/>
    <w:rsid w:val="00AA6977"/>
    <w:rsid w:val="00AA7D1A"/>
    <w:rsid w:val="00AB0E6F"/>
    <w:rsid w:val="00AB1A44"/>
    <w:rsid w:val="00AB3507"/>
    <w:rsid w:val="00AB3CA4"/>
    <w:rsid w:val="00AB47CB"/>
    <w:rsid w:val="00AB4A97"/>
    <w:rsid w:val="00AB54FA"/>
    <w:rsid w:val="00AB5842"/>
    <w:rsid w:val="00AB5A18"/>
    <w:rsid w:val="00AB680E"/>
    <w:rsid w:val="00AC2DAC"/>
    <w:rsid w:val="00AC314D"/>
    <w:rsid w:val="00AC32EB"/>
    <w:rsid w:val="00AC4D0C"/>
    <w:rsid w:val="00AC5309"/>
    <w:rsid w:val="00AC65C4"/>
    <w:rsid w:val="00AC6AF9"/>
    <w:rsid w:val="00AC73A9"/>
    <w:rsid w:val="00AC7601"/>
    <w:rsid w:val="00AD0126"/>
    <w:rsid w:val="00AD03C7"/>
    <w:rsid w:val="00AD0AF2"/>
    <w:rsid w:val="00AD11DE"/>
    <w:rsid w:val="00AD22DF"/>
    <w:rsid w:val="00AD2A51"/>
    <w:rsid w:val="00AD320B"/>
    <w:rsid w:val="00AD4C2A"/>
    <w:rsid w:val="00AD6A25"/>
    <w:rsid w:val="00AD76D8"/>
    <w:rsid w:val="00AE1EEF"/>
    <w:rsid w:val="00AE4484"/>
    <w:rsid w:val="00AE44FB"/>
    <w:rsid w:val="00AE5031"/>
    <w:rsid w:val="00AE536E"/>
    <w:rsid w:val="00AE762F"/>
    <w:rsid w:val="00AE76ED"/>
    <w:rsid w:val="00AF00ED"/>
    <w:rsid w:val="00AF019E"/>
    <w:rsid w:val="00AF0526"/>
    <w:rsid w:val="00AF1B6A"/>
    <w:rsid w:val="00AF1DA8"/>
    <w:rsid w:val="00AF234F"/>
    <w:rsid w:val="00AF3039"/>
    <w:rsid w:val="00AF4279"/>
    <w:rsid w:val="00AF4731"/>
    <w:rsid w:val="00AF5A6C"/>
    <w:rsid w:val="00AF6D28"/>
    <w:rsid w:val="00AF7734"/>
    <w:rsid w:val="00AF795F"/>
    <w:rsid w:val="00AF7D35"/>
    <w:rsid w:val="00B03CC5"/>
    <w:rsid w:val="00B04385"/>
    <w:rsid w:val="00B057BE"/>
    <w:rsid w:val="00B05F61"/>
    <w:rsid w:val="00B069A5"/>
    <w:rsid w:val="00B06ED4"/>
    <w:rsid w:val="00B07384"/>
    <w:rsid w:val="00B1059B"/>
    <w:rsid w:val="00B112BE"/>
    <w:rsid w:val="00B117CC"/>
    <w:rsid w:val="00B12ADE"/>
    <w:rsid w:val="00B12EA3"/>
    <w:rsid w:val="00B13B4C"/>
    <w:rsid w:val="00B16C5E"/>
    <w:rsid w:val="00B171C7"/>
    <w:rsid w:val="00B176B0"/>
    <w:rsid w:val="00B20032"/>
    <w:rsid w:val="00B2020F"/>
    <w:rsid w:val="00B204F9"/>
    <w:rsid w:val="00B20640"/>
    <w:rsid w:val="00B21526"/>
    <w:rsid w:val="00B2294F"/>
    <w:rsid w:val="00B23993"/>
    <w:rsid w:val="00B23DF7"/>
    <w:rsid w:val="00B24DA5"/>
    <w:rsid w:val="00B257AB"/>
    <w:rsid w:val="00B25A8A"/>
    <w:rsid w:val="00B276F5"/>
    <w:rsid w:val="00B30400"/>
    <w:rsid w:val="00B3337D"/>
    <w:rsid w:val="00B351CA"/>
    <w:rsid w:val="00B35D27"/>
    <w:rsid w:val="00B362CC"/>
    <w:rsid w:val="00B36685"/>
    <w:rsid w:val="00B36A1E"/>
    <w:rsid w:val="00B402C4"/>
    <w:rsid w:val="00B4240E"/>
    <w:rsid w:val="00B4335B"/>
    <w:rsid w:val="00B43492"/>
    <w:rsid w:val="00B43A54"/>
    <w:rsid w:val="00B44041"/>
    <w:rsid w:val="00B4435D"/>
    <w:rsid w:val="00B44669"/>
    <w:rsid w:val="00B45401"/>
    <w:rsid w:val="00B45F64"/>
    <w:rsid w:val="00B46DCF"/>
    <w:rsid w:val="00B47977"/>
    <w:rsid w:val="00B50319"/>
    <w:rsid w:val="00B51810"/>
    <w:rsid w:val="00B51B3A"/>
    <w:rsid w:val="00B52AED"/>
    <w:rsid w:val="00B54592"/>
    <w:rsid w:val="00B5558D"/>
    <w:rsid w:val="00B55643"/>
    <w:rsid w:val="00B56BE6"/>
    <w:rsid w:val="00B56F0A"/>
    <w:rsid w:val="00B60036"/>
    <w:rsid w:val="00B601C6"/>
    <w:rsid w:val="00B607F5"/>
    <w:rsid w:val="00B60C25"/>
    <w:rsid w:val="00B62ED6"/>
    <w:rsid w:val="00B6323E"/>
    <w:rsid w:val="00B63C65"/>
    <w:rsid w:val="00B64BF0"/>
    <w:rsid w:val="00B64FC9"/>
    <w:rsid w:val="00B65A22"/>
    <w:rsid w:val="00B65C1C"/>
    <w:rsid w:val="00B65D8C"/>
    <w:rsid w:val="00B66398"/>
    <w:rsid w:val="00B66E50"/>
    <w:rsid w:val="00B67210"/>
    <w:rsid w:val="00B70890"/>
    <w:rsid w:val="00B708E8"/>
    <w:rsid w:val="00B70F18"/>
    <w:rsid w:val="00B712E4"/>
    <w:rsid w:val="00B713BF"/>
    <w:rsid w:val="00B71539"/>
    <w:rsid w:val="00B72C8C"/>
    <w:rsid w:val="00B737A2"/>
    <w:rsid w:val="00B743A9"/>
    <w:rsid w:val="00B743C0"/>
    <w:rsid w:val="00B7495D"/>
    <w:rsid w:val="00B74E9F"/>
    <w:rsid w:val="00B76443"/>
    <w:rsid w:val="00B77A68"/>
    <w:rsid w:val="00B77D73"/>
    <w:rsid w:val="00B82E78"/>
    <w:rsid w:val="00B84CBD"/>
    <w:rsid w:val="00B8556A"/>
    <w:rsid w:val="00B85591"/>
    <w:rsid w:val="00B86044"/>
    <w:rsid w:val="00B865B7"/>
    <w:rsid w:val="00B868B5"/>
    <w:rsid w:val="00B874AF"/>
    <w:rsid w:val="00B87B4F"/>
    <w:rsid w:val="00B87D32"/>
    <w:rsid w:val="00B905C2"/>
    <w:rsid w:val="00B90A2C"/>
    <w:rsid w:val="00B91291"/>
    <w:rsid w:val="00B92A36"/>
    <w:rsid w:val="00B92CB1"/>
    <w:rsid w:val="00B92D95"/>
    <w:rsid w:val="00B93F8F"/>
    <w:rsid w:val="00B94033"/>
    <w:rsid w:val="00B94073"/>
    <w:rsid w:val="00B94FB0"/>
    <w:rsid w:val="00B95825"/>
    <w:rsid w:val="00B96E8E"/>
    <w:rsid w:val="00B9760A"/>
    <w:rsid w:val="00BA0603"/>
    <w:rsid w:val="00BA0CE9"/>
    <w:rsid w:val="00BA331E"/>
    <w:rsid w:val="00BA5188"/>
    <w:rsid w:val="00BA5432"/>
    <w:rsid w:val="00BA5A70"/>
    <w:rsid w:val="00BA6D12"/>
    <w:rsid w:val="00BB0186"/>
    <w:rsid w:val="00BB02E1"/>
    <w:rsid w:val="00BB0551"/>
    <w:rsid w:val="00BB09F0"/>
    <w:rsid w:val="00BB0B7E"/>
    <w:rsid w:val="00BB1213"/>
    <w:rsid w:val="00BB1D3A"/>
    <w:rsid w:val="00BB577A"/>
    <w:rsid w:val="00BB58CF"/>
    <w:rsid w:val="00BB5BCF"/>
    <w:rsid w:val="00BB5E34"/>
    <w:rsid w:val="00BB675F"/>
    <w:rsid w:val="00BB6D17"/>
    <w:rsid w:val="00BB7192"/>
    <w:rsid w:val="00BC04E4"/>
    <w:rsid w:val="00BC07C1"/>
    <w:rsid w:val="00BC4BEA"/>
    <w:rsid w:val="00BC5CA3"/>
    <w:rsid w:val="00BC79B3"/>
    <w:rsid w:val="00BD07E1"/>
    <w:rsid w:val="00BD14C8"/>
    <w:rsid w:val="00BD39DF"/>
    <w:rsid w:val="00BD4A5A"/>
    <w:rsid w:val="00BD4FCF"/>
    <w:rsid w:val="00BD643E"/>
    <w:rsid w:val="00BD6924"/>
    <w:rsid w:val="00BE0634"/>
    <w:rsid w:val="00BE2117"/>
    <w:rsid w:val="00BE2719"/>
    <w:rsid w:val="00BE30C5"/>
    <w:rsid w:val="00BE3F8E"/>
    <w:rsid w:val="00BE4BA1"/>
    <w:rsid w:val="00BE4C6E"/>
    <w:rsid w:val="00BE57F2"/>
    <w:rsid w:val="00BE6665"/>
    <w:rsid w:val="00BE6695"/>
    <w:rsid w:val="00BE678C"/>
    <w:rsid w:val="00BE6A68"/>
    <w:rsid w:val="00BE6FB8"/>
    <w:rsid w:val="00BE6FCD"/>
    <w:rsid w:val="00BE75BB"/>
    <w:rsid w:val="00BE7CD3"/>
    <w:rsid w:val="00BE7D4C"/>
    <w:rsid w:val="00BF139B"/>
    <w:rsid w:val="00BF1F64"/>
    <w:rsid w:val="00BF2024"/>
    <w:rsid w:val="00BF281C"/>
    <w:rsid w:val="00BF282D"/>
    <w:rsid w:val="00BF2B94"/>
    <w:rsid w:val="00BF2C38"/>
    <w:rsid w:val="00BF3552"/>
    <w:rsid w:val="00BF48E3"/>
    <w:rsid w:val="00BF4DF3"/>
    <w:rsid w:val="00BF520E"/>
    <w:rsid w:val="00BF521C"/>
    <w:rsid w:val="00BF63CD"/>
    <w:rsid w:val="00C0070E"/>
    <w:rsid w:val="00C03908"/>
    <w:rsid w:val="00C04130"/>
    <w:rsid w:val="00C04AE8"/>
    <w:rsid w:val="00C0553A"/>
    <w:rsid w:val="00C056B8"/>
    <w:rsid w:val="00C06229"/>
    <w:rsid w:val="00C07927"/>
    <w:rsid w:val="00C07B0C"/>
    <w:rsid w:val="00C105D7"/>
    <w:rsid w:val="00C11608"/>
    <w:rsid w:val="00C11CE3"/>
    <w:rsid w:val="00C11FA7"/>
    <w:rsid w:val="00C12160"/>
    <w:rsid w:val="00C1271E"/>
    <w:rsid w:val="00C12E01"/>
    <w:rsid w:val="00C12EA3"/>
    <w:rsid w:val="00C143BA"/>
    <w:rsid w:val="00C15401"/>
    <w:rsid w:val="00C159E9"/>
    <w:rsid w:val="00C15C05"/>
    <w:rsid w:val="00C174A6"/>
    <w:rsid w:val="00C17968"/>
    <w:rsid w:val="00C17EEF"/>
    <w:rsid w:val="00C200C9"/>
    <w:rsid w:val="00C21007"/>
    <w:rsid w:val="00C21BF8"/>
    <w:rsid w:val="00C21D6A"/>
    <w:rsid w:val="00C22CD3"/>
    <w:rsid w:val="00C22D83"/>
    <w:rsid w:val="00C252BA"/>
    <w:rsid w:val="00C25762"/>
    <w:rsid w:val="00C25B80"/>
    <w:rsid w:val="00C27052"/>
    <w:rsid w:val="00C27341"/>
    <w:rsid w:val="00C33351"/>
    <w:rsid w:val="00C33403"/>
    <w:rsid w:val="00C339E5"/>
    <w:rsid w:val="00C346C1"/>
    <w:rsid w:val="00C34D0E"/>
    <w:rsid w:val="00C35179"/>
    <w:rsid w:val="00C3529F"/>
    <w:rsid w:val="00C3533E"/>
    <w:rsid w:val="00C36255"/>
    <w:rsid w:val="00C3630F"/>
    <w:rsid w:val="00C372A8"/>
    <w:rsid w:val="00C37C68"/>
    <w:rsid w:val="00C401A1"/>
    <w:rsid w:val="00C405BC"/>
    <w:rsid w:val="00C40791"/>
    <w:rsid w:val="00C40AF6"/>
    <w:rsid w:val="00C40E78"/>
    <w:rsid w:val="00C41B09"/>
    <w:rsid w:val="00C4254D"/>
    <w:rsid w:val="00C426BF"/>
    <w:rsid w:val="00C42C55"/>
    <w:rsid w:val="00C42FAC"/>
    <w:rsid w:val="00C4325C"/>
    <w:rsid w:val="00C43808"/>
    <w:rsid w:val="00C45C49"/>
    <w:rsid w:val="00C46950"/>
    <w:rsid w:val="00C479F1"/>
    <w:rsid w:val="00C479F3"/>
    <w:rsid w:val="00C47AF2"/>
    <w:rsid w:val="00C52784"/>
    <w:rsid w:val="00C52BE6"/>
    <w:rsid w:val="00C54251"/>
    <w:rsid w:val="00C545B3"/>
    <w:rsid w:val="00C54FFA"/>
    <w:rsid w:val="00C57281"/>
    <w:rsid w:val="00C60A55"/>
    <w:rsid w:val="00C60B2F"/>
    <w:rsid w:val="00C619C2"/>
    <w:rsid w:val="00C62D7F"/>
    <w:rsid w:val="00C62E14"/>
    <w:rsid w:val="00C62E1B"/>
    <w:rsid w:val="00C62E2E"/>
    <w:rsid w:val="00C6386D"/>
    <w:rsid w:val="00C6388B"/>
    <w:rsid w:val="00C641C3"/>
    <w:rsid w:val="00C64303"/>
    <w:rsid w:val="00C65763"/>
    <w:rsid w:val="00C66B32"/>
    <w:rsid w:val="00C66C64"/>
    <w:rsid w:val="00C67506"/>
    <w:rsid w:val="00C6781F"/>
    <w:rsid w:val="00C67EA2"/>
    <w:rsid w:val="00C704F9"/>
    <w:rsid w:val="00C709DA"/>
    <w:rsid w:val="00C70F02"/>
    <w:rsid w:val="00C7106D"/>
    <w:rsid w:val="00C7324E"/>
    <w:rsid w:val="00C73615"/>
    <w:rsid w:val="00C7372F"/>
    <w:rsid w:val="00C747FA"/>
    <w:rsid w:val="00C74C12"/>
    <w:rsid w:val="00C74DE2"/>
    <w:rsid w:val="00C75CDD"/>
    <w:rsid w:val="00C7631A"/>
    <w:rsid w:val="00C76FF5"/>
    <w:rsid w:val="00C76FF9"/>
    <w:rsid w:val="00C77B9C"/>
    <w:rsid w:val="00C8002F"/>
    <w:rsid w:val="00C804DC"/>
    <w:rsid w:val="00C8103B"/>
    <w:rsid w:val="00C82543"/>
    <w:rsid w:val="00C82AC8"/>
    <w:rsid w:val="00C861E4"/>
    <w:rsid w:val="00C87633"/>
    <w:rsid w:val="00C911A8"/>
    <w:rsid w:val="00C91C5D"/>
    <w:rsid w:val="00C94548"/>
    <w:rsid w:val="00C945E3"/>
    <w:rsid w:val="00C94B7E"/>
    <w:rsid w:val="00C96CE9"/>
    <w:rsid w:val="00CA0C06"/>
    <w:rsid w:val="00CA0E79"/>
    <w:rsid w:val="00CA236B"/>
    <w:rsid w:val="00CA35F6"/>
    <w:rsid w:val="00CA57AB"/>
    <w:rsid w:val="00CA588A"/>
    <w:rsid w:val="00CA5E67"/>
    <w:rsid w:val="00CA6104"/>
    <w:rsid w:val="00CA640E"/>
    <w:rsid w:val="00CA72C6"/>
    <w:rsid w:val="00CA7C86"/>
    <w:rsid w:val="00CB057D"/>
    <w:rsid w:val="00CB18F3"/>
    <w:rsid w:val="00CB2016"/>
    <w:rsid w:val="00CB253D"/>
    <w:rsid w:val="00CB257F"/>
    <w:rsid w:val="00CB28F5"/>
    <w:rsid w:val="00CB431A"/>
    <w:rsid w:val="00CB5104"/>
    <w:rsid w:val="00CB5756"/>
    <w:rsid w:val="00CB7A67"/>
    <w:rsid w:val="00CC092F"/>
    <w:rsid w:val="00CC127D"/>
    <w:rsid w:val="00CC1BF7"/>
    <w:rsid w:val="00CC1CFC"/>
    <w:rsid w:val="00CC2266"/>
    <w:rsid w:val="00CC24A0"/>
    <w:rsid w:val="00CC30CE"/>
    <w:rsid w:val="00CC4BB9"/>
    <w:rsid w:val="00CC5A6E"/>
    <w:rsid w:val="00CC5B0A"/>
    <w:rsid w:val="00CC5C56"/>
    <w:rsid w:val="00CC6F22"/>
    <w:rsid w:val="00CC70F1"/>
    <w:rsid w:val="00CC7411"/>
    <w:rsid w:val="00CD02B5"/>
    <w:rsid w:val="00CD1C7E"/>
    <w:rsid w:val="00CD2B27"/>
    <w:rsid w:val="00CD33F2"/>
    <w:rsid w:val="00CD390E"/>
    <w:rsid w:val="00CD3E57"/>
    <w:rsid w:val="00CD47B4"/>
    <w:rsid w:val="00CD5D03"/>
    <w:rsid w:val="00CD6D84"/>
    <w:rsid w:val="00CD6D90"/>
    <w:rsid w:val="00CD6EF3"/>
    <w:rsid w:val="00CD7A52"/>
    <w:rsid w:val="00CE0CEF"/>
    <w:rsid w:val="00CE0E6F"/>
    <w:rsid w:val="00CE12B6"/>
    <w:rsid w:val="00CE1C92"/>
    <w:rsid w:val="00CE35C1"/>
    <w:rsid w:val="00CE379B"/>
    <w:rsid w:val="00CE3BFE"/>
    <w:rsid w:val="00CE408A"/>
    <w:rsid w:val="00CE4408"/>
    <w:rsid w:val="00CE48CB"/>
    <w:rsid w:val="00CE540E"/>
    <w:rsid w:val="00CE5958"/>
    <w:rsid w:val="00CE5A02"/>
    <w:rsid w:val="00CE5DE3"/>
    <w:rsid w:val="00CE6069"/>
    <w:rsid w:val="00CE6704"/>
    <w:rsid w:val="00CE6798"/>
    <w:rsid w:val="00CE732B"/>
    <w:rsid w:val="00CE7DCB"/>
    <w:rsid w:val="00CF113D"/>
    <w:rsid w:val="00CF3003"/>
    <w:rsid w:val="00CF3555"/>
    <w:rsid w:val="00CF41AA"/>
    <w:rsid w:val="00CF5536"/>
    <w:rsid w:val="00CF5AC6"/>
    <w:rsid w:val="00CF7948"/>
    <w:rsid w:val="00D02BA3"/>
    <w:rsid w:val="00D02C14"/>
    <w:rsid w:val="00D02D07"/>
    <w:rsid w:val="00D02E6D"/>
    <w:rsid w:val="00D02FF2"/>
    <w:rsid w:val="00D0372B"/>
    <w:rsid w:val="00D04B46"/>
    <w:rsid w:val="00D0521E"/>
    <w:rsid w:val="00D05291"/>
    <w:rsid w:val="00D0551C"/>
    <w:rsid w:val="00D0563A"/>
    <w:rsid w:val="00D06002"/>
    <w:rsid w:val="00D064D3"/>
    <w:rsid w:val="00D10136"/>
    <w:rsid w:val="00D10666"/>
    <w:rsid w:val="00D11C07"/>
    <w:rsid w:val="00D11DF6"/>
    <w:rsid w:val="00D135BC"/>
    <w:rsid w:val="00D138B3"/>
    <w:rsid w:val="00D13E9F"/>
    <w:rsid w:val="00D146DD"/>
    <w:rsid w:val="00D1586A"/>
    <w:rsid w:val="00D1638B"/>
    <w:rsid w:val="00D169BB"/>
    <w:rsid w:val="00D173B8"/>
    <w:rsid w:val="00D17482"/>
    <w:rsid w:val="00D17B4A"/>
    <w:rsid w:val="00D17E97"/>
    <w:rsid w:val="00D200F4"/>
    <w:rsid w:val="00D234CB"/>
    <w:rsid w:val="00D241AB"/>
    <w:rsid w:val="00D252F1"/>
    <w:rsid w:val="00D26D5C"/>
    <w:rsid w:val="00D2767B"/>
    <w:rsid w:val="00D3491D"/>
    <w:rsid w:val="00D36B33"/>
    <w:rsid w:val="00D377B5"/>
    <w:rsid w:val="00D37BF7"/>
    <w:rsid w:val="00D411B7"/>
    <w:rsid w:val="00D4155A"/>
    <w:rsid w:val="00D41DC5"/>
    <w:rsid w:val="00D41E5F"/>
    <w:rsid w:val="00D4358F"/>
    <w:rsid w:val="00D439F7"/>
    <w:rsid w:val="00D45E49"/>
    <w:rsid w:val="00D46D70"/>
    <w:rsid w:val="00D46EC1"/>
    <w:rsid w:val="00D46FB1"/>
    <w:rsid w:val="00D4765B"/>
    <w:rsid w:val="00D5020A"/>
    <w:rsid w:val="00D50BEA"/>
    <w:rsid w:val="00D511C1"/>
    <w:rsid w:val="00D51FAB"/>
    <w:rsid w:val="00D520D3"/>
    <w:rsid w:val="00D5325B"/>
    <w:rsid w:val="00D53439"/>
    <w:rsid w:val="00D53F4D"/>
    <w:rsid w:val="00D54236"/>
    <w:rsid w:val="00D54DBA"/>
    <w:rsid w:val="00D57738"/>
    <w:rsid w:val="00D57ABC"/>
    <w:rsid w:val="00D60F4B"/>
    <w:rsid w:val="00D6149F"/>
    <w:rsid w:val="00D628CF"/>
    <w:rsid w:val="00D6295F"/>
    <w:rsid w:val="00D6348E"/>
    <w:rsid w:val="00D6375C"/>
    <w:rsid w:val="00D662F0"/>
    <w:rsid w:val="00D70C0B"/>
    <w:rsid w:val="00D714DA"/>
    <w:rsid w:val="00D7205D"/>
    <w:rsid w:val="00D725F2"/>
    <w:rsid w:val="00D72905"/>
    <w:rsid w:val="00D73257"/>
    <w:rsid w:val="00D734DF"/>
    <w:rsid w:val="00D73DDD"/>
    <w:rsid w:val="00D74207"/>
    <w:rsid w:val="00D758B6"/>
    <w:rsid w:val="00D75B3E"/>
    <w:rsid w:val="00D76230"/>
    <w:rsid w:val="00D766B4"/>
    <w:rsid w:val="00D7694F"/>
    <w:rsid w:val="00D76BE9"/>
    <w:rsid w:val="00D778CE"/>
    <w:rsid w:val="00D80877"/>
    <w:rsid w:val="00D8123C"/>
    <w:rsid w:val="00D817D7"/>
    <w:rsid w:val="00D81F7E"/>
    <w:rsid w:val="00D822A5"/>
    <w:rsid w:val="00D82ABD"/>
    <w:rsid w:val="00D82BF2"/>
    <w:rsid w:val="00D84284"/>
    <w:rsid w:val="00D845C6"/>
    <w:rsid w:val="00D84BA7"/>
    <w:rsid w:val="00D85D03"/>
    <w:rsid w:val="00D85E1C"/>
    <w:rsid w:val="00D863B8"/>
    <w:rsid w:val="00D91319"/>
    <w:rsid w:val="00D9235C"/>
    <w:rsid w:val="00D92E6B"/>
    <w:rsid w:val="00D93776"/>
    <w:rsid w:val="00D93805"/>
    <w:rsid w:val="00D959F5"/>
    <w:rsid w:val="00D95B26"/>
    <w:rsid w:val="00D95F17"/>
    <w:rsid w:val="00D963D5"/>
    <w:rsid w:val="00D9750A"/>
    <w:rsid w:val="00D97914"/>
    <w:rsid w:val="00DA0B0A"/>
    <w:rsid w:val="00DA1214"/>
    <w:rsid w:val="00DA1B5B"/>
    <w:rsid w:val="00DA1C8E"/>
    <w:rsid w:val="00DA1DFE"/>
    <w:rsid w:val="00DA2E1A"/>
    <w:rsid w:val="00DA348F"/>
    <w:rsid w:val="00DA3927"/>
    <w:rsid w:val="00DA4B67"/>
    <w:rsid w:val="00DA4D7F"/>
    <w:rsid w:val="00DA6688"/>
    <w:rsid w:val="00DA7D52"/>
    <w:rsid w:val="00DB0297"/>
    <w:rsid w:val="00DB04C1"/>
    <w:rsid w:val="00DB0D8E"/>
    <w:rsid w:val="00DB2B54"/>
    <w:rsid w:val="00DB440D"/>
    <w:rsid w:val="00DB473D"/>
    <w:rsid w:val="00DB4A37"/>
    <w:rsid w:val="00DB4F13"/>
    <w:rsid w:val="00DB5358"/>
    <w:rsid w:val="00DB581E"/>
    <w:rsid w:val="00DB6B2D"/>
    <w:rsid w:val="00DB7B43"/>
    <w:rsid w:val="00DB7F3B"/>
    <w:rsid w:val="00DC07C4"/>
    <w:rsid w:val="00DC183C"/>
    <w:rsid w:val="00DC4421"/>
    <w:rsid w:val="00DC6A57"/>
    <w:rsid w:val="00DC745F"/>
    <w:rsid w:val="00DD0296"/>
    <w:rsid w:val="00DD0BFC"/>
    <w:rsid w:val="00DD17BC"/>
    <w:rsid w:val="00DD1807"/>
    <w:rsid w:val="00DD34CC"/>
    <w:rsid w:val="00DD3801"/>
    <w:rsid w:val="00DD3A66"/>
    <w:rsid w:val="00DD5740"/>
    <w:rsid w:val="00DD62DA"/>
    <w:rsid w:val="00DD710D"/>
    <w:rsid w:val="00DD7269"/>
    <w:rsid w:val="00DD78A2"/>
    <w:rsid w:val="00DD7F3B"/>
    <w:rsid w:val="00DE003C"/>
    <w:rsid w:val="00DE0580"/>
    <w:rsid w:val="00DE10C2"/>
    <w:rsid w:val="00DE1658"/>
    <w:rsid w:val="00DE1BFD"/>
    <w:rsid w:val="00DE24A1"/>
    <w:rsid w:val="00DE3364"/>
    <w:rsid w:val="00DE343E"/>
    <w:rsid w:val="00DE3ED2"/>
    <w:rsid w:val="00DE3F9B"/>
    <w:rsid w:val="00DE54C4"/>
    <w:rsid w:val="00DE5701"/>
    <w:rsid w:val="00DE5C24"/>
    <w:rsid w:val="00DE6725"/>
    <w:rsid w:val="00DF008C"/>
    <w:rsid w:val="00DF10CC"/>
    <w:rsid w:val="00DF17C0"/>
    <w:rsid w:val="00DF1EF0"/>
    <w:rsid w:val="00DF2DF8"/>
    <w:rsid w:val="00DF489C"/>
    <w:rsid w:val="00DF4D27"/>
    <w:rsid w:val="00DF5B2F"/>
    <w:rsid w:val="00DF5D08"/>
    <w:rsid w:val="00DF61A9"/>
    <w:rsid w:val="00DF6898"/>
    <w:rsid w:val="00DF69D5"/>
    <w:rsid w:val="00DF7924"/>
    <w:rsid w:val="00DF7A75"/>
    <w:rsid w:val="00E00618"/>
    <w:rsid w:val="00E009D8"/>
    <w:rsid w:val="00E017F3"/>
    <w:rsid w:val="00E0291E"/>
    <w:rsid w:val="00E03703"/>
    <w:rsid w:val="00E03C69"/>
    <w:rsid w:val="00E0411F"/>
    <w:rsid w:val="00E0434D"/>
    <w:rsid w:val="00E04ADD"/>
    <w:rsid w:val="00E04E5B"/>
    <w:rsid w:val="00E06F06"/>
    <w:rsid w:val="00E07AF2"/>
    <w:rsid w:val="00E12187"/>
    <w:rsid w:val="00E1238B"/>
    <w:rsid w:val="00E1340F"/>
    <w:rsid w:val="00E13930"/>
    <w:rsid w:val="00E1398D"/>
    <w:rsid w:val="00E13A77"/>
    <w:rsid w:val="00E14501"/>
    <w:rsid w:val="00E150D4"/>
    <w:rsid w:val="00E16E3D"/>
    <w:rsid w:val="00E17B47"/>
    <w:rsid w:val="00E200EF"/>
    <w:rsid w:val="00E20917"/>
    <w:rsid w:val="00E232CF"/>
    <w:rsid w:val="00E248EA"/>
    <w:rsid w:val="00E24F5D"/>
    <w:rsid w:val="00E25ED8"/>
    <w:rsid w:val="00E260A1"/>
    <w:rsid w:val="00E26141"/>
    <w:rsid w:val="00E263C8"/>
    <w:rsid w:val="00E263F5"/>
    <w:rsid w:val="00E264BD"/>
    <w:rsid w:val="00E267A5"/>
    <w:rsid w:val="00E26850"/>
    <w:rsid w:val="00E27369"/>
    <w:rsid w:val="00E31164"/>
    <w:rsid w:val="00E311CC"/>
    <w:rsid w:val="00E319B9"/>
    <w:rsid w:val="00E320EB"/>
    <w:rsid w:val="00E327B8"/>
    <w:rsid w:val="00E327D0"/>
    <w:rsid w:val="00E33212"/>
    <w:rsid w:val="00E3380E"/>
    <w:rsid w:val="00E33E7D"/>
    <w:rsid w:val="00E3574B"/>
    <w:rsid w:val="00E35C4C"/>
    <w:rsid w:val="00E3636C"/>
    <w:rsid w:val="00E37A8F"/>
    <w:rsid w:val="00E37C30"/>
    <w:rsid w:val="00E4108A"/>
    <w:rsid w:val="00E41704"/>
    <w:rsid w:val="00E41C31"/>
    <w:rsid w:val="00E4350D"/>
    <w:rsid w:val="00E43AC9"/>
    <w:rsid w:val="00E45DA8"/>
    <w:rsid w:val="00E45EAF"/>
    <w:rsid w:val="00E462AF"/>
    <w:rsid w:val="00E46FA5"/>
    <w:rsid w:val="00E47062"/>
    <w:rsid w:val="00E47A71"/>
    <w:rsid w:val="00E50F38"/>
    <w:rsid w:val="00E51C35"/>
    <w:rsid w:val="00E521CD"/>
    <w:rsid w:val="00E523AB"/>
    <w:rsid w:val="00E52E83"/>
    <w:rsid w:val="00E5311B"/>
    <w:rsid w:val="00E532DD"/>
    <w:rsid w:val="00E539BA"/>
    <w:rsid w:val="00E54067"/>
    <w:rsid w:val="00E542F6"/>
    <w:rsid w:val="00E54459"/>
    <w:rsid w:val="00E5537A"/>
    <w:rsid w:val="00E601A4"/>
    <w:rsid w:val="00E6042D"/>
    <w:rsid w:val="00E60430"/>
    <w:rsid w:val="00E60FF9"/>
    <w:rsid w:val="00E61917"/>
    <w:rsid w:val="00E61A40"/>
    <w:rsid w:val="00E61CF2"/>
    <w:rsid w:val="00E62450"/>
    <w:rsid w:val="00E6386B"/>
    <w:rsid w:val="00E63CFC"/>
    <w:rsid w:val="00E652D8"/>
    <w:rsid w:val="00E65A22"/>
    <w:rsid w:val="00E67070"/>
    <w:rsid w:val="00E7007C"/>
    <w:rsid w:val="00E70435"/>
    <w:rsid w:val="00E70726"/>
    <w:rsid w:val="00E7131A"/>
    <w:rsid w:val="00E71520"/>
    <w:rsid w:val="00E71A4C"/>
    <w:rsid w:val="00E72B51"/>
    <w:rsid w:val="00E72DB8"/>
    <w:rsid w:val="00E72FF8"/>
    <w:rsid w:val="00E73982"/>
    <w:rsid w:val="00E73A73"/>
    <w:rsid w:val="00E74825"/>
    <w:rsid w:val="00E749BF"/>
    <w:rsid w:val="00E768CA"/>
    <w:rsid w:val="00E76947"/>
    <w:rsid w:val="00E76D71"/>
    <w:rsid w:val="00E77A22"/>
    <w:rsid w:val="00E808CA"/>
    <w:rsid w:val="00E82103"/>
    <w:rsid w:val="00E82666"/>
    <w:rsid w:val="00E82F5F"/>
    <w:rsid w:val="00E82F81"/>
    <w:rsid w:val="00E84320"/>
    <w:rsid w:val="00E84A89"/>
    <w:rsid w:val="00E8516F"/>
    <w:rsid w:val="00E854F8"/>
    <w:rsid w:val="00E85C0E"/>
    <w:rsid w:val="00E87017"/>
    <w:rsid w:val="00E90242"/>
    <w:rsid w:val="00E9077A"/>
    <w:rsid w:val="00E90B36"/>
    <w:rsid w:val="00E91365"/>
    <w:rsid w:val="00E91AA5"/>
    <w:rsid w:val="00E921A7"/>
    <w:rsid w:val="00E92352"/>
    <w:rsid w:val="00E950C3"/>
    <w:rsid w:val="00E95869"/>
    <w:rsid w:val="00E96461"/>
    <w:rsid w:val="00E96C40"/>
    <w:rsid w:val="00E96FBC"/>
    <w:rsid w:val="00E973E4"/>
    <w:rsid w:val="00E9760D"/>
    <w:rsid w:val="00E979C5"/>
    <w:rsid w:val="00E97E3A"/>
    <w:rsid w:val="00EA0B48"/>
    <w:rsid w:val="00EA1361"/>
    <w:rsid w:val="00EA1DF8"/>
    <w:rsid w:val="00EA2336"/>
    <w:rsid w:val="00EA28AE"/>
    <w:rsid w:val="00EA37E7"/>
    <w:rsid w:val="00EA4619"/>
    <w:rsid w:val="00EA47DD"/>
    <w:rsid w:val="00EA4994"/>
    <w:rsid w:val="00EA5E29"/>
    <w:rsid w:val="00EA680B"/>
    <w:rsid w:val="00EA7F9E"/>
    <w:rsid w:val="00EB1162"/>
    <w:rsid w:val="00EB29CB"/>
    <w:rsid w:val="00EB3A87"/>
    <w:rsid w:val="00EB4F42"/>
    <w:rsid w:val="00EB514C"/>
    <w:rsid w:val="00EB7D5B"/>
    <w:rsid w:val="00EC079A"/>
    <w:rsid w:val="00EC0A82"/>
    <w:rsid w:val="00EC3D31"/>
    <w:rsid w:val="00EC4E4F"/>
    <w:rsid w:val="00EC4F9E"/>
    <w:rsid w:val="00EC5AB8"/>
    <w:rsid w:val="00EC5AE5"/>
    <w:rsid w:val="00EC706A"/>
    <w:rsid w:val="00EC76F7"/>
    <w:rsid w:val="00EC7D12"/>
    <w:rsid w:val="00ED1B07"/>
    <w:rsid w:val="00ED206A"/>
    <w:rsid w:val="00ED288C"/>
    <w:rsid w:val="00ED3403"/>
    <w:rsid w:val="00ED43C0"/>
    <w:rsid w:val="00ED4A6C"/>
    <w:rsid w:val="00ED4D23"/>
    <w:rsid w:val="00ED4E47"/>
    <w:rsid w:val="00ED66F5"/>
    <w:rsid w:val="00EE0BE4"/>
    <w:rsid w:val="00EE199A"/>
    <w:rsid w:val="00EE29A0"/>
    <w:rsid w:val="00EE3653"/>
    <w:rsid w:val="00EE3E05"/>
    <w:rsid w:val="00EE42E2"/>
    <w:rsid w:val="00EE5C0C"/>
    <w:rsid w:val="00EE6A0A"/>
    <w:rsid w:val="00EE7E71"/>
    <w:rsid w:val="00EF0387"/>
    <w:rsid w:val="00EF142D"/>
    <w:rsid w:val="00EF187A"/>
    <w:rsid w:val="00EF1A9E"/>
    <w:rsid w:val="00EF20D2"/>
    <w:rsid w:val="00EF2802"/>
    <w:rsid w:val="00EF3046"/>
    <w:rsid w:val="00EF39A4"/>
    <w:rsid w:val="00EF3A93"/>
    <w:rsid w:val="00EF5C54"/>
    <w:rsid w:val="00EF5F38"/>
    <w:rsid w:val="00EF6BD1"/>
    <w:rsid w:val="00F00ABC"/>
    <w:rsid w:val="00F014D6"/>
    <w:rsid w:val="00F01599"/>
    <w:rsid w:val="00F01CD7"/>
    <w:rsid w:val="00F01EFA"/>
    <w:rsid w:val="00F0382D"/>
    <w:rsid w:val="00F038C8"/>
    <w:rsid w:val="00F03C3A"/>
    <w:rsid w:val="00F04B5C"/>
    <w:rsid w:val="00F04BEF"/>
    <w:rsid w:val="00F10356"/>
    <w:rsid w:val="00F11F67"/>
    <w:rsid w:val="00F1320D"/>
    <w:rsid w:val="00F13A75"/>
    <w:rsid w:val="00F13EC7"/>
    <w:rsid w:val="00F147FD"/>
    <w:rsid w:val="00F14C6E"/>
    <w:rsid w:val="00F160A8"/>
    <w:rsid w:val="00F16F1B"/>
    <w:rsid w:val="00F17384"/>
    <w:rsid w:val="00F20692"/>
    <w:rsid w:val="00F2110F"/>
    <w:rsid w:val="00F213C5"/>
    <w:rsid w:val="00F214E2"/>
    <w:rsid w:val="00F2233E"/>
    <w:rsid w:val="00F23951"/>
    <w:rsid w:val="00F23CEF"/>
    <w:rsid w:val="00F243AA"/>
    <w:rsid w:val="00F246D7"/>
    <w:rsid w:val="00F24BB6"/>
    <w:rsid w:val="00F24EAC"/>
    <w:rsid w:val="00F24F59"/>
    <w:rsid w:val="00F25B42"/>
    <w:rsid w:val="00F25E40"/>
    <w:rsid w:val="00F26230"/>
    <w:rsid w:val="00F263FF"/>
    <w:rsid w:val="00F27912"/>
    <w:rsid w:val="00F27A61"/>
    <w:rsid w:val="00F30A71"/>
    <w:rsid w:val="00F3134A"/>
    <w:rsid w:val="00F31BD4"/>
    <w:rsid w:val="00F33F75"/>
    <w:rsid w:val="00F358AC"/>
    <w:rsid w:val="00F36AB0"/>
    <w:rsid w:val="00F37FB8"/>
    <w:rsid w:val="00F411E0"/>
    <w:rsid w:val="00F41AD5"/>
    <w:rsid w:val="00F43AED"/>
    <w:rsid w:val="00F43DDB"/>
    <w:rsid w:val="00F43FFE"/>
    <w:rsid w:val="00F44CE2"/>
    <w:rsid w:val="00F44CF2"/>
    <w:rsid w:val="00F453E8"/>
    <w:rsid w:val="00F46AD8"/>
    <w:rsid w:val="00F46F61"/>
    <w:rsid w:val="00F47DD7"/>
    <w:rsid w:val="00F47FBD"/>
    <w:rsid w:val="00F50181"/>
    <w:rsid w:val="00F51F49"/>
    <w:rsid w:val="00F53468"/>
    <w:rsid w:val="00F53A18"/>
    <w:rsid w:val="00F54129"/>
    <w:rsid w:val="00F54219"/>
    <w:rsid w:val="00F54BE7"/>
    <w:rsid w:val="00F558E5"/>
    <w:rsid w:val="00F55EA5"/>
    <w:rsid w:val="00F56CCC"/>
    <w:rsid w:val="00F56D60"/>
    <w:rsid w:val="00F5707D"/>
    <w:rsid w:val="00F601FA"/>
    <w:rsid w:val="00F61258"/>
    <w:rsid w:val="00F61C93"/>
    <w:rsid w:val="00F62F2B"/>
    <w:rsid w:val="00F645A8"/>
    <w:rsid w:val="00F6487E"/>
    <w:rsid w:val="00F654F9"/>
    <w:rsid w:val="00F65B39"/>
    <w:rsid w:val="00F6640F"/>
    <w:rsid w:val="00F66833"/>
    <w:rsid w:val="00F66FCC"/>
    <w:rsid w:val="00F703F5"/>
    <w:rsid w:val="00F7047A"/>
    <w:rsid w:val="00F749C0"/>
    <w:rsid w:val="00F74BCE"/>
    <w:rsid w:val="00F76115"/>
    <w:rsid w:val="00F76998"/>
    <w:rsid w:val="00F770B9"/>
    <w:rsid w:val="00F77DF4"/>
    <w:rsid w:val="00F81210"/>
    <w:rsid w:val="00F81B7F"/>
    <w:rsid w:val="00F82C82"/>
    <w:rsid w:val="00F833E5"/>
    <w:rsid w:val="00F83572"/>
    <w:rsid w:val="00F83AF0"/>
    <w:rsid w:val="00F83F4D"/>
    <w:rsid w:val="00F84341"/>
    <w:rsid w:val="00F84662"/>
    <w:rsid w:val="00F84663"/>
    <w:rsid w:val="00F849A3"/>
    <w:rsid w:val="00F84BE0"/>
    <w:rsid w:val="00F84C46"/>
    <w:rsid w:val="00F856A0"/>
    <w:rsid w:val="00F91044"/>
    <w:rsid w:val="00F9106F"/>
    <w:rsid w:val="00F9163E"/>
    <w:rsid w:val="00F934AE"/>
    <w:rsid w:val="00F93DD7"/>
    <w:rsid w:val="00F94CF5"/>
    <w:rsid w:val="00FA1335"/>
    <w:rsid w:val="00FA1775"/>
    <w:rsid w:val="00FA181B"/>
    <w:rsid w:val="00FA1EE0"/>
    <w:rsid w:val="00FA22D8"/>
    <w:rsid w:val="00FA2925"/>
    <w:rsid w:val="00FA3A1B"/>
    <w:rsid w:val="00FA44E7"/>
    <w:rsid w:val="00FA4F47"/>
    <w:rsid w:val="00FA50C5"/>
    <w:rsid w:val="00FA5683"/>
    <w:rsid w:val="00FA5B8D"/>
    <w:rsid w:val="00FA60FD"/>
    <w:rsid w:val="00FA6107"/>
    <w:rsid w:val="00FA666A"/>
    <w:rsid w:val="00FA7D05"/>
    <w:rsid w:val="00FA7F63"/>
    <w:rsid w:val="00FB0BFB"/>
    <w:rsid w:val="00FB1DDD"/>
    <w:rsid w:val="00FB27CE"/>
    <w:rsid w:val="00FB2897"/>
    <w:rsid w:val="00FB2E18"/>
    <w:rsid w:val="00FB3717"/>
    <w:rsid w:val="00FB3C1C"/>
    <w:rsid w:val="00FB5586"/>
    <w:rsid w:val="00FB566D"/>
    <w:rsid w:val="00FB6095"/>
    <w:rsid w:val="00FB6550"/>
    <w:rsid w:val="00FB77EE"/>
    <w:rsid w:val="00FC15C8"/>
    <w:rsid w:val="00FC16EE"/>
    <w:rsid w:val="00FC2066"/>
    <w:rsid w:val="00FC21C2"/>
    <w:rsid w:val="00FC2837"/>
    <w:rsid w:val="00FC2B18"/>
    <w:rsid w:val="00FC30CD"/>
    <w:rsid w:val="00FC3586"/>
    <w:rsid w:val="00FC507F"/>
    <w:rsid w:val="00FC510C"/>
    <w:rsid w:val="00FC56CD"/>
    <w:rsid w:val="00FC694C"/>
    <w:rsid w:val="00FC6985"/>
    <w:rsid w:val="00FC70A3"/>
    <w:rsid w:val="00FC78BA"/>
    <w:rsid w:val="00FD1C9A"/>
    <w:rsid w:val="00FD2949"/>
    <w:rsid w:val="00FD51BB"/>
    <w:rsid w:val="00FD55B0"/>
    <w:rsid w:val="00FD6C99"/>
    <w:rsid w:val="00FD6DB9"/>
    <w:rsid w:val="00FD7A53"/>
    <w:rsid w:val="00FE00AE"/>
    <w:rsid w:val="00FE1279"/>
    <w:rsid w:val="00FE180A"/>
    <w:rsid w:val="00FE1CD6"/>
    <w:rsid w:val="00FE2382"/>
    <w:rsid w:val="00FE287F"/>
    <w:rsid w:val="00FE33E4"/>
    <w:rsid w:val="00FE3ACC"/>
    <w:rsid w:val="00FE4661"/>
    <w:rsid w:val="00FE59C5"/>
    <w:rsid w:val="00FE6744"/>
    <w:rsid w:val="00FE68B9"/>
    <w:rsid w:val="00FE6FF9"/>
    <w:rsid w:val="00FE7221"/>
    <w:rsid w:val="00FE75F7"/>
    <w:rsid w:val="00FE7771"/>
    <w:rsid w:val="00FF07B3"/>
    <w:rsid w:val="00FF104F"/>
    <w:rsid w:val="00FF1338"/>
    <w:rsid w:val="00FF1EAB"/>
    <w:rsid w:val="00FF2925"/>
    <w:rsid w:val="00FF3A27"/>
    <w:rsid w:val="00FF3A42"/>
    <w:rsid w:val="00FF526B"/>
    <w:rsid w:val="00FF5703"/>
    <w:rsid w:val="00FF5F2A"/>
    <w:rsid w:val="00FF6BFE"/>
    <w:rsid w:val="00FF7BFE"/>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5B7BEA"/>
  <w15:docId w15:val="{DB12A4EF-7383-4962-A7DC-851FB21E7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930"/>
    <w:pPr>
      <w:widowControl w:val="0"/>
      <w:spacing w:before="120" w:line="360" w:lineRule="auto"/>
      <w:ind w:left="544"/>
    </w:pPr>
    <w:rPr>
      <w:snapToGrid w:val="0"/>
      <w:sz w:val="24"/>
    </w:rPr>
  </w:style>
  <w:style w:type="paragraph" w:styleId="Heading1">
    <w:name w:val="heading 1"/>
    <w:aliases w:val="Heading 1(Report Only),Chapter,Heading 1(Report Only)1,Chapter1"/>
    <w:basedOn w:val="Normal"/>
    <w:next w:val="Heading2"/>
    <w:link w:val="Heading1Char"/>
    <w:qFormat/>
    <w:rsid w:val="004B7DEE"/>
    <w:pPr>
      <w:keepNext/>
      <w:numPr>
        <w:numId w:val="10"/>
      </w:numPr>
      <w:spacing w:before="360" w:after="240"/>
      <w:outlineLvl w:val="0"/>
    </w:pPr>
    <w:rPr>
      <w:b/>
      <w:kern w:val="28"/>
    </w:rPr>
  </w:style>
  <w:style w:type="paragraph" w:styleId="Heading2">
    <w:name w:val="heading 2"/>
    <w:aliases w:val="l2,H2,h21"/>
    <w:basedOn w:val="Normal"/>
    <w:next w:val="NormalIndent"/>
    <w:link w:val="Heading2Char"/>
    <w:qFormat/>
    <w:rsid w:val="004B7DEE"/>
    <w:pPr>
      <w:keepNext/>
      <w:numPr>
        <w:ilvl w:val="1"/>
        <w:numId w:val="10"/>
      </w:numPr>
      <w:spacing w:before="240" w:after="120"/>
      <w:outlineLvl w:val="1"/>
    </w:pPr>
    <w:rPr>
      <w:rFonts w:ascii="Arial" w:hAnsi="Arial"/>
      <w:b/>
    </w:rPr>
  </w:style>
  <w:style w:type="paragraph" w:styleId="Heading3">
    <w:name w:val="heading 3"/>
    <w:aliases w:val="h3,h31,h31 Char"/>
    <w:basedOn w:val="Normal"/>
    <w:next w:val="Normal"/>
    <w:link w:val="Heading3Char"/>
    <w:qFormat/>
    <w:rsid w:val="004B7DEE"/>
    <w:pPr>
      <w:keepNext/>
      <w:numPr>
        <w:ilvl w:val="2"/>
        <w:numId w:val="10"/>
      </w:numPr>
      <w:tabs>
        <w:tab w:val="left" w:pos="792"/>
      </w:tabs>
      <w:spacing w:before="240"/>
      <w:jc w:val="both"/>
      <w:outlineLvl w:val="2"/>
    </w:pPr>
    <w:rPr>
      <w:rFonts w:ascii="Arial" w:hAnsi="Arial"/>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qFormat/>
    <w:rsid w:val="004B7DEE"/>
    <w:pPr>
      <w:keepNext/>
      <w:numPr>
        <w:ilvl w:val="3"/>
        <w:numId w:val="10"/>
      </w:numPr>
      <w:spacing w:before="240" w:after="60"/>
      <w:outlineLvl w:val="3"/>
    </w:pPr>
    <w:rPr>
      <w:rFonts w:ascii="Arial" w:hAnsi="Arial"/>
      <w:i/>
    </w:rPr>
  </w:style>
  <w:style w:type="paragraph" w:styleId="Heading5">
    <w:name w:val="heading 5"/>
    <w:basedOn w:val="Normal"/>
    <w:next w:val="Normal"/>
    <w:link w:val="Heading5Char"/>
    <w:qFormat/>
    <w:rsid w:val="004B7DEE"/>
    <w:pPr>
      <w:keepNext/>
      <w:numPr>
        <w:ilvl w:val="4"/>
        <w:numId w:val="10"/>
      </w:numPr>
      <w:jc w:val="both"/>
      <w:outlineLvl w:val="4"/>
    </w:pPr>
    <w:rPr>
      <w:b/>
    </w:rPr>
  </w:style>
  <w:style w:type="paragraph" w:styleId="Heading6">
    <w:name w:val="heading 6"/>
    <w:basedOn w:val="Normal"/>
    <w:next w:val="Normal"/>
    <w:link w:val="Heading6Char"/>
    <w:qFormat/>
    <w:rsid w:val="004B7DEE"/>
    <w:pPr>
      <w:keepNext/>
      <w:numPr>
        <w:ilvl w:val="5"/>
        <w:numId w:val="10"/>
      </w:numPr>
      <w:outlineLvl w:val="5"/>
    </w:pPr>
    <w:rPr>
      <w:rFonts w:ascii=".VnTime" w:hAnsi=".VnTime"/>
      <w:b/>
      <w:i/>
      <w:sz w:val="22"/>
    </w:rPr>
  </w:style>
  <w:style w:type="paragraph" w:styleId="Heading7">
    <w:name w:val="heading 7"/>
    <w:basedOn w:val="Normal"/>
    <w:next w:val="Normal"/>
    <w:link w:val="Heading7Char"/>
    <w:qFormat/>
    <w:rsid w:val="004B7DEE"/>
    <w:pPr>
      <w:keepNext/>
      <w:numPr>
        <w:ilvl w:val="6"/>
        <w:numId w:val="10"/>
      </w:numPr>
      <w:spacing w:before="60" w:after="60"/>
      <w:outlineLvl w:val="6"/>
    </w:pPr>
    <w:rPr>
      <w:rFonts w:ascii=".VnTimeH" w:hAnsi=".VnTimeH"/>
      <w:b/>
      <w:color w:val="000000"/>
      <w:sz w:val="18"/>
    </w:rPr>
  </w:style>
  <w:style w:type="paragraph" w:styleId="Heading8">
    <w:name w:val="heading 8"/>
    <w:basedOn w:val="Normal"/>
    <w:next w:val="Normal"/>
    <w:link w:val="Heading8Char"/>
    <w:qFormat/>
    <w:rsid w:val="004B7DEE"/>
    <w:pPr>
      <w:keepNext/>
      <w:numPr>
        <w:ilvl w:val="7"/>
        <w:numId w:val="10"/>
      </w:numPr>
      <w:jc w:val="both"/>
      <w:outlineLvl w:val="7"/>
    </w:pPr>
    <w:rPr>
      <w:rFonts w:ascii=".VnArialH" w:hAnsi=".VnArialH"/>
      <w:b/>
    </w:rPr>
  </w:style>
  <w:style w:type="paragraph" w:styleId="Heading9">
    <w:name w:val="heading 9"/>
    <w:basedOn w:val="Normal"/>
    <w:next w:val="Normal"/>
    <w:link w:val="Heading9Char"/>
    <w:qFormat/>
    <w:rsid w:val="004B7DEE"/>
    <w:pPr>
      <w:keepNext/>
      <w:numPr>
        <w:ilvl w:val="8"/>
        <w:numId w:val="10"/>
      </w:numPr>
      <w:outlineLvl w:val="8"/>
    </w:pPr>
    <w:rPr>
      <w:rFonts w:ascii=".VnArial" w:hAnsi=".Vn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autoRedefine/>
    <w:rsid w:val="000124D0"/>
    <w:pPr>
      <w:ind w:left="0" w:right="11"/>
      <w:jc w:val="both"/>
    </w:pPr>
    <w:rPr>
      <w:b/>
      <w:szCs w:val="24"/>
    </w:rPr>
  </w:style>
  <w:style w:type="paragraph" w:styleId="BodyTextIndent">
    <w:name w:val="Body Text Indent"/>
    <w:basedOn w:val="Normal"/>
    <w:link w:val="BodyTextIndentChar"/>
    <w:rsid w:val="004B7DEE"/>
    <w:rPr>
      <w:rFonts w:ascii="Arial" w:hAnsi="Arial"/>
    </w:rPr>
  </w:style>
  <w:style w:type="paragraph" w:styleId="BodyTextIndent2">
    <w:name w:val="Body Text Indent 2"/>
    <w:basedOn w:val="Normal"/>
    <w:rsid w:val="004B7DEE"/>
    <w:pPr>
      <w:widowControl/>
      <w:spacing w:before="0"/>
      <w:ind w:left="720"/>
    </w:pPr>
    <w:rPr>
      <w:rFonts w:ascii=".VnTime" w:hAnsi=".VnTime"/>
      <w:snapToGrid/>
    </w:rPr>
  </w:style>
  <w:style w:type="paragraph" w:styleId="Caption">
    <w:name w:val="caption"/>
    <w:aliases w:val="Picture"/>
    <w:basedOn w:val="Normal"/>
    <w:next w:val="Normal"/>
    <w:qFormat/>
    <w:rsid w:val="004B7DEE"/>
    <w:pPr>
      <w:spacing w:after="120"/>
      <w:ind w:left="1440"/>
      <w:jc w:val="both"/>
    </w:pPr>
    <w:rPr>
      <w:rFonts w:ascii=".VnTime" w:hAnsi=".VnTime"/>
      <w:b/>
    </w:rPr>
  </w:style>
  <w:style w:type="paragraph" w:styleId="Footer">
    <w:name w:val="footer"/>
    <w:basedOn w:val="Normal"/>
    <w:link w:val="FooterChar"/>
    <w:uiPriority w:val="99"/>
    <w:rsid w:val="004B7DEE"/>
    <w:pPr>
      <w:tabs>
        <w:tab w:val="center" w:pos="4320"/>
        <w:tab w:val="right" w:pos="8640"/>
      </w:tabs>
      <w:ind w:left="0"/>
    </w:pPr>
  </w:style>
  <w:style w:type="paragraph" w:styleId="Header">
    <w:name w:val="header"/>
    <w:basedOn w:val="Normal"/>
    <w:link w:val="HeaderChar"/>
    <w:rsid w:val="004B7DEE"/>
    <w:pPr>
      <w:tabs>
        <w:tab w:val="center" w:pos="4320"/>
        <w:tab w:val="right" w:pos="8640"/>
      </w:tabs>
      <w:ind w:left="0"/>
    </w:pPr>
  </w:style>
  <w:style w:type="character" w:styleId="Hyperlink">
    <w:name w:val="Hyperlink"/>
    <w:uiPriority w:val="99"/>
    <w:rsid w:val="004B7DEE"/>
    <w:rPr>
      <w:color w:val="0000FF"/>
      <w:sz w:val="20"/>
      <w:u w:val="single"/>
    </w:rPr>
  </w:style>
  <w:style w:type="paragraph" w:customStyle="1" w:styleId="NormalCaption">
    <w:name w:val="NormalCaption"/>
    <w:basedOn w:val="Normal"/>
    <w:rsid w:val="004B7DEE"/>
    <w:pPr>
      <w:spacing w:after="120"/>
    </w:pPr>
    <w:rPr>
      <w:b/>
    </w:rPr>
  </w:style>
  <w:style w:type="paragraph" w:customStyle="1" w:styleId="NormalIndent0">
    <w:name w:val="NormalIndent"/>
    <w:basedOn w:val="Normal"/>
    <w:rsid w:val="004B7DEE"/>
    <w:pPr>
      <w:widowControl/>
      <w:ind w:left="720"/>
    </w:pPr>
    <w:rPr>
      <w:rFonts w:ascii=".VnArial" w:hAnsi=".VnArial"/>
      <w:snapToGrid/>
    </w:rPr>
  </w:style>
  <w:style w:type="paragraph" w:customStyle="1" w:styleId="NormalIndex">
    <w:name w:val="NormalIndex"/>
    <w:basedOn w:val="NormalIndent0"/>
    <w:rsid w:val="004B7DEE"/>
    <w:pPr>
      <w:tabs>
        <w:tab w:val="left" w:pos="360"/>
        <w:tab w:val="left" w:pos="450"/>
      </w:tabs>
      <w:spacing w:before="60" w:after="60"/>
      <w:ind w:hanging="360"/>
    </w:pPr>
  </w:style>
  <w:style w:type="character" w:styleId="PageNumber">
    <w:name w:val="page number"/>
    <w:basedOn w:val="DefaultParagraphFont"/>
    <w:rsid w:val="004B7DEE"/>
  </w:style>
  <w:style w:type="paragraph" w:styleId="TOC1">
    <w:name w:val="toc 1"/>
    <w:basedOn w:val="Normal"/>
    <w:next w:val="Normal"/>
    <w:autoRedefine/>
    <w:uiPriority w:val="39"/>
    <w:rsid w:val="006A3E70"/>
    <w:pPr>
      <w:tabs>
        <w:tab w:val="left" w:pos="400"/>
        <w:tab w:val="right" w:leader="dot" w:pos="8305"/>
      </w:tabs>
      <w:spacing w:after="120"/>
      <w:ind w:left="0"/>
    </w:pPr>
    <w:rPr>
      <w:b/>
      <w:noProof/>
    </w:rPr>
  </w:style>
  <w:style w:type="paragraph" w:styleId="TOC2">
    <w:name w:val="toc 2"/>
    <w:basedOn w:val="Normal"/>
    <w:next w:val="Normal"/>
    <w:autoRedefine/>
    <w:uiPriority w:val="39"/>
    <w:rsid w:val="006A3E70"/>
    <w:pPr>
      <w:tabs>
        <w:tab w:val="left" w:pos="800"/>
        <w:tab w:val="right" w:leader="dot" w:pos="8305"/>
      </w:tabs>
      <w:spacing w:before="20" w:after="20"/>
      <w:ind w:left="202"/>
    </w:pPr>
    <w:rPr>
      <w:noProof/>
    </w:rPr>
  </w:style>
  <w:style w:type="paragraph" w:styleId="TOC3">
    <w:name w:val="toc 3"/>
    <w:basedOn w:val="Normal"/>
    <w:next w:val="Normal"/>
    <w:autoRedefine/>
    <w:uiPriority w:val="39"/>
    <w:rsid w:val="004D3B00"/>
    <w:pPr>
      <w:tabs>
        <w:tab w:val="left" w:pos="1200"/>
        <w:tab w:val="right" w:leader="dot" w:pos="8305"/>
      </w:tabs>
      <w:spacing w:before="20" w:after="20"/>
      <w:ind w:left="403"/>
    </w:pPr>
    <w:rPr>
      <w:i/>
      <w:noProof/>
    </w:rPr>
  </w:style>
  <w:style w:type="paragraph" w:customStyle="1" w:styleId="NH-1">
    <w:name w:val="NH-1"/>
    <w:basedOn w:val="Normal"/>
    <w:next w:val="NH-2"/>
    <w:rsid w:val="004B7DEE"/>
    <w:pPr>
      <w:keepNext/>
      <w:tabs>
        <w:tab w:val="left" w:pos="360"/>
      </w:tabs>
      <w:ind w:left="360" w:hanging="360"/>
    </w:pPr>
    <w:rPr>
      <w:rFonts w:ascii=".VnArial" w:hAnsi=".VnArial"/>
      <w:b/>
    </w:rPr>
  </w:style>
  <w:style w:type="paragraph" w:customStyle="1" w:styleId="NH-2">
    <w:name w:val="NH-2"/>
    <w:basedOn w:val="Normal"/>
    <w:next w:val="NormalIndent"/>
    <w:rsid w:val="004B7DEE"/>
    <w:pPr>
      <w:keepNext/>
      <w:tabs>
        <w:tab w:val="left" w:pos="720"/>
      </w:tabs>
      <w:ind w:left="360" w:hanging="360"/>
    </w:pPr>
    <w:rPr>
      <w:rFonts w:ascii=".VnArial" w:hAnsi=".VnArial"/>
      <w:b/>
    </w:rPr>
  </w:style>
  <w:style w:type="paragraph" w:customStyle="1" w:styleId="NormalText">
    <w:name w:val="NormalText"/>
    <w:basedOn w:val="Normal"/>
    <w:rsid w:val="004B7DEE"/>
    <w:pPr>
      <w:ind w:left="720"/>
      <w:jc w:val="both"/>
    </w:pPr>
  </w:style>
  <w:style w:type="paragraph" w:customStyle="1" w:styleId="H5">
    <w:name w:val="H5"/>
    <w:basedOn w:val="NormalIndent"/>
    <w:next w:val="Normal"/>
    <w:rsid w:val="004B7DEE"/>
    <w:pPr>
      <w:keepNext/>
    </w:pPr>
    <w:rPr>
      <w:rFonts w:ascii=".VnTime" w:hAnsi=".VnTime"/>
      <w:b w:val="0"/>
      <w:i/>
      <w:color w:val="800080"/>
    </w:rPr>
  </w:style>
  <w:style w:type="paragraph" w:customStyle="1" w:styleId="NormalFD">
    <w:name w:val="NormalFD"/>
    <w:basedOn w:val="Normal"/>
    <w:rsid w:val="004B7DEE"/>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semiHidden/>
    <w:rsid w:val="004B7DEE"/>
    <w:pPr>
      <w:spacing w:before="0"/>
      <w:ind w:left="360" w:hanging="360"/>
    </w:pPr>
    <w:rPr>
      <w:sz w:val="18"/>
    </w:rPr>
  </w:style>
  <w:style w:type="character" w:styleId="FootnoteReference">
    <w:name w:val="footnote reference"/>
    <w:semiHidden/>
    <w:rsid w:val="004B7DEE"/>
    <w:rPr>
      <w:vertAlign w:val="superscript"/>
    </w:rPr>
  </w:style>
  <w:style w:type="paragraph" w:customStyle="1" w:styleId="Normal2">
    <w:name w:val="Normal 2"/>
    <w:basedOn w:val="Normal"/>
    <w:rsid w:val="004B7DEE"/>
    <w:pPr>
      <w:tabs>
        <w:tab w:val="left" w:pos="360"/>
      </w:tabs>
      <w:ind w:left="360" w:hanging="360"/>
    </w:pPr>
  </w:style>
  <w:style w:type="paragraph" w:styleId="BlockText">
    <w:name w:val="Block Text"/>
    <w:basedOn w:val="Normal"/>
    <w:rsid w:val="004B7DEE"/>
    <w:pPr>
      <w:tabs>
        <w:tab w:val="left" w:pos="8820"/>
      </w:tabs>
      <w:spacing w:before="0"/>
      <w:ind w:left="720" w:right="22"/>
      <w:jc w:val="both"/>
    </w:pPr>
    <w:rPr>
      <w:rFonts w:ascii=".VnTime" w:hAnsi=".VnTime"/>
    </w:rPr>
  </w:style>
  <w:style w:type="paragraph" w:styleId="TOC4">
    <w:name w:val="toc 4"/>
    <w:basedOn w:val="Normal"/>
    <w:next w:val="Normal"/>
    <w:autoRedefine/>
    <w:uiPriority w:val="39"/>
    <w:rsid w:val="006A3E70"/>
    <w:pPr>
      <w:tabs>
        <w:tab w:val="left" w:pos="1600"/>
        <w:tab w:val="right" w:leader="dot" w:pos="8280"/>
      </w:tabs>
      <w:spacing w:before="20" w:after="20"/>
      <w:ind w:left="576"/>
    </w:pPr>
    <w:rPr>
      <w:i/>
      <w:noProof/>
    </w:rPr>
  </w:style>
  <w:style w:type="paragraph" w:styleId="TOC5">
    <w:name w:val="toc 5"/>
    <w:basedOn w:val="Normal"/>
    <w:next w:val="Normal"/>
    <w:autoRedefine/>
    <w:semiHidden/>
    <w:rsid w:val="004B7DEE"/>
    <w:pPr>
      <w:spacing w:before="0"/>
      <w:ind w:left="800"/>
    </w:pPr>
    <w:rPr>
      <w:sz w:val="18"/>
    </w:rPr>
  </w:style>
  <w:style w:type="paragraph" w:styleId="TOC6">
    <w:name w:val="toc 6"/>
    <w:basedOn w:val="Normal"/>
    <w:next w:val="Normal"/>
    <w:autoRedefine/>
    <w:semiHidden/>
    <w:rsid w:val="004B7DEE"/>
    <w:pPr>
      <w:spacing w:before="0"/>
      <w:ind w:left="1000"/>
    </w:pPr>
    <w:rPr>
      <w:sz w:val="18"/>
    </w:rPr>
  </w:style>
  <w:style w:type="paragraph" w:styleId="TOC7">
    <w:name w:val="toc 7"/>
    <w:basedOn w:val="Normal"/>
    <w:next w:val="Normal"/>
    <w:autoRedefine/>
    <w:semiHidden/>
    <w:rsid w:val="004B7DEE"/>
    <w:pPr>
      <w:spacing w:before="0"/>
      <w:ind w:left="1200"/>
    </w:pPr>
    <w:rPr>
      <w:sz w:val="18"/>
    </w:rPr>
  </w:style>
  <w:style w:type="paragraph" w:styleId="TOC8">
    <w:name w:val="toc 8"/>
    <w:basedOn w:val="Normal"/>
    <w:next w:val="Normal"/>
    <w:autoRedefine/>
    <w:semiHidden/>
    <w:rsid w:val="004B7DEE"/>
    <w:pPr>
      <w:spacing w:before="0"/>
      <w:ind w:left="1400"/>
    </w:pPr>
    <w:rPr>
      <w:sz w:val="18"/>
    </w:rPr>
  </w:style>
  <w:style w:type="paragraph" w:styleId="TOC9">
    <w:name w:val="toc 9"/>
    <w:basedOn w:val="Normal"/>
    <w:next w:val="Normal"/>
    <w:autoRedefine/>
    <w:semiHidden/>
    <w:rsid w:val="004B7DEE"/>
    <w:pPr>
      <w:spacing w:before="0"/>
      <w:ind w:left="1600"/>
    </w:pPr>
    <w:rPr>
      <w:sz w:val="18"/>
    </w:rPr>
  </w:style>
  <w:style w:type="paragraph" w:styleId="BodyText">
    <w:name w:val="Body Text"/>
    <w:basedOn w:val="Normal"/>
    <w:link w:val="BodyTextChar"/>
    <w:rsid w:val="004B7DEE"/>
    <w:pPr>
      <w:keepLines/>
      <w:spacing w:before="0" w:after="120" w:line="240" w:lineRule="atLeast"/>
      <w:ind w:left="720"/>
      <w:jc w:val="both"/>
    </w:pPr>
    <w:rPr>
      <w:snapToGrid/>
      <w:szCs w:val="24"/>
    </w:rPr>
  </w:style>
  <w:style w:type="paragraph" w:customStyle="1" w:styleId="NormalTB">
    <w:name w:val="NormalTB"/>
    <w:rsid w:val="004B7DEE"/>
    <w:pPr>
      <w:widowControl w:val="0"/>
      <w:spacing w:before="120"/>
      <w:jc w:val="center"/>
    </w:pPr>
    <w:rPr>
      <w:rFonts w:ascii=".VnTime" w:hAnsi=".VnTime"/>
      <w:b/>
      <w:snapToGrid w:val="0"/>
      <w:sz w:val="22"/>
    </w:rPr>
  </w:style>
  <w:style w:type="paragraph" w:customStyle="1" w:styleId="Vidu">
    <w:name w:val="Vidu"/>
    <w:basedOn w:val="Normal"/>
    <w:rsid w:val="004B7DEE"/>
    <w:pPr>
      <w:widowControl/>
      <w:numPr>
        <w:numId w:val="4"/>
      </w:numPr>
      <w:spacing w:before="0"/>
      <w:jc w:val="both"/>
    </w:pPr>
    <w:rPr>
      <w:snapToGrid/>
    </w:rPr>
  </w:style>
  <w:style w:type="paragraph" w:customStyle="1" w:styleId="Mucvidu">
    <w:name w:val="Mucvidu"/>
    <w:basedOn w:val="Vidu"/>
    <w:rsid w:val="004B7DEE"/>
    <w:pPr>
      <w:numPr>
        <w:numId w:val="1"/>
      </w:numPr>
      <w:tabs>
        <w:tab w:val="clear" w:pos="360"/>
      </w:tabs>
      <w:ind w:left="1080"/>
    </w:pPr>
  </w:style>
  <w:style w:type="paragraph" w:customStyle="1" w:styleId="Tailieu">
    <w:name w:val="Tailieu"/>
    <w:basedOn w:val="Refer"/>
    <w:rsid w:val="004B7DEE"/>
    <w:pPr>
      <w:numPr>
        <w:numId w:val="3"/>
      </w:numPr>
    </w:pPr>
    <w:rPr>
      <w:sz w:val="28"/>
    </w:rPr>
  </w:style>
  <w:style w:type="paragraph" w:customStyle="1" w:styleId="Refer">
    <w:name w:val="Refer"/>
    <w:basedOn w:val="Normal"/>
    <w:rsid w:val="004B7DEE"/>
    <w:pPr>
      <w:widowControl/>
      <w:spacing w:before="0" w:after="120"/>
      <w:ind w:firstLine="720"/>
      <w:jc w:val="both"/>
    </w:pPr>
    <w:rPr>
      <w:snapToGrid/>
    </w:rPr>
  </w:style>
  <w:style w:type="paragraph" w:customStyle="1" w:styleId="Point">
    <w:name w:val="Point"/>
    <w:basedOn w:val="Header"/>
    <w:rsid w:val="004B7DEE"/>
    <w:pPr>
      <w:widowControl/>
      <w:numPr>
        <w:numId w:val="2"/>
      </w:numPr>
      <w:tabs>
        <w:tab w:val="clear" w:pos="4320"/>
        <w:tab w:val="clear" w:pos="8640"/>
      </w:tabs>
      <w:spacing w:before="0"/>
      <w:jc w:val="both"/>
    </w:pPr>
    <w:rPr>
      <w:snapToGrid/>
    </w:rPr>
  </w:style>
  <w:style w:type="character" w:styleId="CommentReference">
    <w:name w:val="annotation reference"/>
    <w:semiHidden/>
    <w:rsid w:val="004B7DEE"/>
    <w:rPr>
      <w:sz w:val="16"/>
    </w:rPr>
  </w:style>
  <w:style w:type="paragraph" w:styleId="CommentText">
    <w:name w:val="annotation text"/>
    <w:basedOn w:val="Normal"/>
    <w:link w:val="CommentTextChar"/>
    <w:semiHidden/>
    <w:rsid w:val="00421969"/>
    <w:pPr>
      <w:widowControl/>
      <w:spacing w:before="0"/>
      <w:jc w:val="both"/>
    </w:pPr>
    <w:rPr>
      <w:snapToGrid/>
    </w:rPr>
  </w:style>
  <w:style w:type="paragraph" w:customStyle="1" w:styleId="Bang">
    <w:name w:val="Bang"/>
    <w:basedOn w:val="Normal"/>
    <w:link w:val="BangChar"/>
    <w:rsid w:val="004B7DEE"/>
    <w:pPr>
      <w:spacing w:before="60" w:after="60"/>
      <w:ind w:left="0"/>
      <w:jc w:val="both"/>
    </w:pPr>
    <w:rPr>
      <w:snapToGrid/>
      <w:sz w:val="18"/>
    </w:rPr>
  </w:style>
  <w:style w:type="paragraph" w:styleId="BodyText3">
    <w:name w:val="Body Text 3"/>
    <w:basedOn w:val="Normal"/>
    <w:rsid w:val="004B7DEE"/>
    <w:pPr>
      <w:widowControl/>
      <w:spacing w:before="0"/>
    </w:pPr>
    <w:rPr>
      <w:rFonts w:ascii=".VnTime" w:hAnsi=".VnTime"/>
      <w:i/>
      <w:snapToGrid/>
    </w:rPr>
  </w:style>
  <w:style w:type="paragraph" w:customStyle="1" w:styleId="Content">
    <w:name w:val="Content"/>
    <w:basedOn w:val="Normal"/>
    <w:rsid w:val="004B7DEE"/>
    <w:pPr>
      <w:widowControl/>
      <w:ind w:firstLine="720"/>
      <w:jc w:val="both"/>
    </w:pPr>
    <w:rPr>
      <w:rFonts w:ascii=".VnTime" w:hAnsi=".VnTime"/>
      <w:snapToGrid/>
    </w:rPr>
  </w:style>
  <w:style w:type="paragraph" w:styleId="TableofFigures">
    <w:name w:val="table of figures"/>
    <w:basedOn w:val="Normal"/>
    <w:next w:val="Normal"/>
    <w:semiHidden/>
    <w:rsid w:val="004B7DEE"/>
    <w:pPr>
      <w:tabs>
        <w:tab w:val="right" w:leader="dot" w:pos="8642"/>
      </w:tabs>
      <w:spacing w:before="0"/>
      <w:ind w:left="480" w:hanging="480"/>
    </w:pPr>
    <w:rPr>
      <w:smallCaps/>
      <w:snapToGrid/>
    </w:rPr>
  </w:style>
  <w:style w:type="paragraph" w:customStyle="1" w:styleId="NormalH">
    <w:name w:val="NormalH"/>
    <w:basedOn w:val="Normal"/>
    <w:rsid w:val="004B7DEE"/>
    <w:pPr>
      <w:pageBreakBefore/>
      <w:widowControl/>
      <w:tabs>
        <w:tab w:val="left" w:pos="2160"/>
        <w:tab w:val="right" w:pos="5040"/>
        <w:tab w:val="left" w:pos="5760"/>
        <w:tab w:val="right" w:pos="8640"/>
      </w:tabs>
      <w:spacing w:before="0"/>
    </w:pPr>
    <w:rPr>
      <w:rFonts w:ascii=".VnHelvetIns" w:hAnsi=".VnHelvetIns"/>
      <w:snapToGrid/>
      <w:sz w:val="32"/>
    </w:rPr>
  </w:style>
  <w:style w:type="paragraph" w:customStyle="1" w:styleId="TableCaption">
    <w:name w:val="TableCaption"/>
    <w:basedOn w:val="NormalIndent"/>
    <w:rsid w:val="004B7DEE"/>
    <w:rPr>
      <w:b w:val="0"/>
    </w:rPr>
  </w:style>
  <w:style w:type="character" w:styleId="Strong">
    <w:name w:val="Strong"/>
    <w:qFormat/>
    <w:rsid w:val="004B7DEE"/>
    <w:rPr>
      <w:b/>
    </w:rPr>
  </w:style>
  <w:style w:type="paragraph" w:styleId="Title">
    <w:name w:val="Title"/>
    <w:basedOn w:val="Normal"/>
    <w:qFormat/>
    <w:rsid w:val="004B7DEE"/>
    <w:pPr>
      <w:spacing w:before="240" w:after="60"/>
      <w:jc w:val="center"/>
      <w:outlineLvl w:val="0"/>
    </w:pPr>
    <w:rPr>
      <w:b/>
      <w:kern w:val="28"/>
      <w:sz w:val="32"/>
    </w:rPr>
  </w:style>
  <w:style w:type="paragraph" w:customStyle="1" w:styleId="TableTitle">
    <w:name w:val="Table Title"/>
    <w:basedOn w:val="NormalIndent"/>
    <w:autoRedefine/>
    <w:rsid w:val="004B7DEE"/>
    <w:pPr>
      <w:keepNext/>
      <w:numPr>
        <w:numId w:val="5"/>
      </w:numPr>
      <w:ind w:right="29"/>
      <w:jc w:val="right"/>
    </w:pPr>
  </w:style>
  <w:style w:type="paragraph" w:customStyle="1" w:styleId="Arial">
    <w:name w:val="Arial"/>
    <w:basedOn w:val="NormalIndent"/>
    <w:rsid w:val="004B7DEE"/>
  </w:style>
  <w:style w:type="paragraph" w:styleId="BodyText2">
    <w:name w:val="Body Text 2"/>
    <w:basedOn w:val="Normal"/>
    <w:rsid w:val="004B7DEE"/>
    <w:pPr>
      <w:ind w:left="0"/>
    </w:pPr>
  </w:style>
  <w:style w:type="paragraph" w:customStyle="1" w:styleId="NormalNV">
    <w:name w:val="NormalNV"/>
    <w:basedOn w:val="Normal"/>
    <w:rsid w:val="004B7DEE"/>
    <w:pPr>
      <w:widowControl/>
      <w:tabs>
        <w:tab w:val="left" w:pos="720"/>
        <w:tab w:val="left" w:pos="2160"/>
        <w:tab w:val="right" w:leader="dot" w:pos="8640"/>
      </w:tabs>
      <w:ind w:left="0"/>
    </w:pPr>
    <w:rPr>
      <w:rFonts w:ascii=".VnTime" w:hAnsi=".VnTime"/>
      <w:lang w:val="en-GB"/>
    </w:rPr>
  </w:style>
  <w:style w:type="paragraph" w:customStyle="1" w:styleId="TableText">
    <w:name w:val="Table Text"/>
    <w:basedOn w:val="Normal"/>
    <w:rsid w:val="004B7DEE"/>
    <w:pPr>
      <w:widowControl/>
      <w:spacing w:before="60" w:after="60" w:line="480" w:lineRule="auto"/>
      <w:ind w:left="0"/>
    </w:pPr>
    <w:rPr>
      <w:snapToGrid/>
    </w:rPr>
  </w:style>
  <w:style w:type="character" w:styleId="FollowedHyperlink">
    <w:name w:val="FollowedHyperlink"/>
    <w:uiPriority w:val="99"/>
    <w:rsid w:val="004B7DEE"/>
    <w:rPr>
      <w:color w:val="800080"/>
      <w:u w:val="single"/>
    </w:rPr>
  </w:style>
  <w:style w:type="paragraph" w:styleId="BodyTextIndent3">
    <w:name w:val="Body Text Indent 3"/>
    <w:basedOn w:val="Normal"/>
    <w:rsid w:val="004B7DEE"/>
    <w:pPr>
      <w:jc w:val="both"/>
    </w:pPr>
  </w:style>
  <w:style w:type="paragraph" w:customStyle="1" w:styleId="Table">
    <w:name w:val="Table"/>
    <w:rsid w:val="004B7DEE"/>
    <w:pPr>
      <w:numPr>
        <w:numId w:val="6"/>
      </w:numPr>
      <w:tabs>
        <w:tab w:val="left" w:pos="1080"/>
      </w:tabs>
      <w:spacing w:before="60" w:after="60"/>
      <w:jc w:val="center"/>
    </w:pPr>
    <w:rPr>
      <w:noProof/>
      <w:sz w:val="24"/>
    </w:rPr>
  </w:style>
  <w:style w:type="paragraph" w:customStyle="1" w:styleId="Name">
    <w:name w:val="Name"/>
    <w:basedOn w:val="Normal"/>
    <w:rsid w:val="004B7DEE"/>
    <w:pPr>
      <w:widowControl/>
      <w:ind w:left="0" w:firstLine="720"/>
      <w:jc w:val="both"/>
    </w:pPr>
    <w:rPr>
      <w:rFonts w:ascii=".VnTimeH" w:hAnsi=".VnTimeH"/>
      <w:snapToGrid/>
    </w:rPr>
  </w:style>
  <w:style w:type="paragraph" w:customStyle="1" w:styleId="Bullet1">
    <w:name w:val="Bullet1"/>
    <w:rsid w:val="004B7DEE"/>
    <w:pPr>
      <w:numPr>
        <w:numId w:val="7"/>
      </w:numPr>
      <w:spacing w:after="60"/>
      <w:jc w:val="both"/>
    </w:pPr>
    <w:rPr>
      <w:noProof/>
      <w:sz w:val="24"/>
    </w:rPr>
  </w:style>
  <w:style w:type="paragraph" w:customStyle="1" w:styleId="BodyText1">
    <w:name w:val="Body Text1"/>
    <w:basedOn w:val="NormalIndent"/>
    <w:rsid w:val="004B7DEE"/>
    <w:pPr>
      <w:tabs>
        <w:tab w:val="left" w:pos="1224"/>
      </w:tabs>
      <w:spacing w:before="40" w:line="300" w:lineRule="atLeast"/>
      <w:ind w:left="432"/>
    </w:pPr>
  </w:style>
  <w:style w:type="paragraph" w:customStyle="1" w:styleId="Bullet2">
    <w:name w:val="Bullet2"/>
    <w:rsid w:val="004B7DEE"/>
    <w:pPr>
      <w:numPr>
        <w:numId w:val="8"/>
      </w:numPr>
      <w:spacing w:after="60"/>
      <w:jc w:val="both"/>
    </w:pPr>
    <w:rPr>
      <w:noProof/>
      <w:sz w:val="24"/>
    </w:rPr>
  </w:style>
  <w:style w:type="paragraph" w:customStyle="1" w:styleId="Tabletext0">
    <w:name w:val="Tabletext"/>
    <w:basedOn w:val="Normal"/>
    <w:rsid w:val="004B7DEE"/>
    <w:pPr>
      <w:keepLines/>
      <w:spacing w:before="0" w:after="120" w:line="240" w:lineRule="atLeast"/>
      <w:ind w:left="0"/>
    </w:pPr>
    <w:rPr>
      <w:snapToGrid/>
    </w:rPr>
  </w:style>
  <w:style w:type="paragraph" w:customStyle="1" w:styleId="requirement">
    <w:name w:val="requirement"/>
    <w:basedOn w:val="Normal"/>
    <w:autoRedefine/>
    <w:rsid w:val="004B7DEE"/>
    <w:pPr>
      <w:widowControl/>
      <w:tabs>
        <w:tab w:val="left" w:pos="720"/>
        <w:tab w:val="left" w:pos="1440"/>
      </w:tabs>
      <w:spacing w:before="240"/>
      <w:ind w:left="2160" w:hanging="1440"/>
      <w:jc w:val="both"/>
    </w:pPr>
    <w:rPr>
      <w:snapToGrid/>
      <w:szCs w:val="24"/>
    </w:rPr>
  </w:style>
  <w:style w:type="paragraph" w:styleId="List">
    <w:name w:val="List"/>
    <w:basedOn w:val="Normal"/>
    <w:rsid w:val="004B7DEE"/>
    <w:pPr>
      <w:widowControl/>
      <w:numPr>
        <w:numId w:val="12"/>
      </w:numPr>
      <w:ind w:left="714" w:hanging="357"/>
    </w:pPr>
    <w:rPr>
      <w:snapToGrid/>
      <w:szCs w:val="24"/>
    </w:rPr>
  </w:style>
  <w:style w:type="paragraph" w:styleId="ListNumber">
    <w:name w:val="List Number"/>
    <w:rsid w:val="004B7DEE"/>
    <w:pPr>
      <w:numPr>
        <w:numId w:val="9"/>
      </w:numPr>
      <w:spacing w:before="40"/>
    </w:pPr>
  </w:style>
  <w:style w:type="character" w:customStyle="1" w:styleId="docemphroman">
    <w:name w:val="docemphroman"/>
    <w:basedOn w:val="DefaultParagraphFont"/>
    <w:rsid w:val="004B7DEE"/>
  </w:style>
  <w:style w:type="paragraph" w:styleId="DocumentMap">
    <w:name w:val="Document Map"/>
    <w:basedOn w:val="Normal"/>
    <w:link w:val="DocumentMapChar"/>
    <w:semiHidden/>
    <w:rsid w:val="004B7DEE"/>
    <w:pPr>
      <w:shd w:val="clear" w:color="auto" w:fill="000080"/>
    </w:pPr>
    <w:rPr>
      <w:rFonts w:ascii="Tahoma" w:hAnsi="Tahoma" w:cs="Tahoma"/>
    </w:rPr>
  </w:style>
  <w:style w:type="paragraph" w:styleId="CommentSubject">
    <w:name w:val="annotation subject"/>
    <w:basedOn w:val="CommentText"/>
    <w:next w:val="CommentText"/>
    <w:semiHidden/>
    <w:rsid w:val="008C6AAC"/>
    <w:pPr>
      <w:widowControl w:val="0"/>
      <w:spacing w:before="120"/>
      <w:jc w:val="left"/>
    </w:pPr>
    <w:rPr>
      <w:rFonts w:ascii="Arial" w:hAnsi="Arial"/>
      <w:b/>
      <w:bCs/>
      <w:snapToGrid w:val="0"/>
    </w:rPr>
  </w:style>
  <w:style w:type="paragraph" w:styleId="BalloonText">
    <w:name w:val="Balloon Text"/>
    <w:basedOn w:val="Normal"/>
    <w:link w:val="BalloonTextChar"/>
    <w:semiHidden/>
    <w:rsid w:val="008C6AAC"/>
    <w:rPr>
      <w:rFonts w:ascii="Tahoma" w:hAnsi="Tahoma" w:cs="Tahoma"/>
      <w:sz w:val="16"/>
      <w:szCs w:val="16"/>
    </w:rPr>
  </w:style>
  <w:style w:type="table" w:styleId="TableGrid">
    <w:name w:val="Table Grid"/>
    <w:basedOn w:val="TableNormal"/>
    <w:uiPriority w:val="39"/>
    <w:rsid w:val="009E797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dyTextChar">
    <w:name w:val="Body Text Char"/>
    <w:link w:val="BodyText"/>
    <w:rsid w:val="00C77B9C"/>
    <w:rPr>
      <w:sz w:val="24"/>
      <w:szCs w:val="24"/>
    </w:rPr>
  </w:style>
  <w:style w:type="paragraph" w:customStyle="1" w:styleId="TableData12">
    <w:name w:val="TableData12"/>
    <w:basedOn w:val="Normal"/>
    <w:rsid w:val="006A7103"/>
    <w:pPr>
      <w:spacing w:line="312" w:lineRule="auto"/>
      <w:ind w:left="0" w:right="11"/>
      <w:jc w:val="both"/>
    </w:pPr>
    <w:rPr>
      <w:rFonts w:ascii="Verdana" w:hAnsi="Verdana"/>
      <w:sz w:val="20"/>
    </w:rPr>
  </w:style>
  <w:style w:type="paragraph" w:customStyle="1" w:styleId="TableHeader12">
    <w:name w:val="TableHeader12"/>
    <w:basedOn w:val="Normal"/>
    <w:autoRedefine/>
    <w:rsid w:val="006A7103"/>
    <w:pPr>
      <w:spacing w:line="312" w:lineRule="auto"/>
      <w:ind w:left="0"/>
      <w:jc w:val="center"/>
    </w:pPr>
    <w:rPr>
      <w:b/>
      <w:bCs/>
      <w:szCs w:val="24"/>
    </w:rPr>
  </w:style>
  <w:style w:type="character" w:customStyle="1" w:styleId="Heading3Char">
    <w:name w:val="Heading 3 Char"/>
    <w:aliases w:val="h3 Char,h31 Char1,h31 Char Char"/>
    <w:link w:val="Heading3"/>
    <w:rsid w:val="006A7103"/>
    <w:rPr>
      <w:rFonts w:ascii="Arial" w:hAnsi="Arial"/>
      <w:b/>
      <w:i/>
      <w:snapToGrid w:val="0"/>
      <w:sz w:val="24"/>
    </w:rPr>
  </w:style>
  <w:style w:type="paragraph" w:customStyle="1" w:styleId="InfoBlue">
    <w:name w:val="InfoBlue"/>
    <w:basedOn w:val="Normal"/>
    <w:next w:val="BodyText"/>
    <w:rsid w:val="006A4925"/>
    <w:pPr>
      <w:suppressAutoHyphens/>
      <w:spacing w:before="0" w:after="120"/>
      <w:ind w:left="540"/>
      <w:jc w:val="both"/>
    </w:pPr>
    <w:rPr>
      <w:rFonts w:ascii="Arial" w:hAnsi="Arial" w:cs="Arial"/>
      <w:snapToGrid/>
      <w:color w:val="0000FF"/>
      <w:sz w:val="20"/>
      <w:lang w:eastAsia="ar-SA"/>
    </w:rPr>
  </w:style>
  <w:style w:type="paragraph" w:styleId="NormalWeb">
    <w:name w:val="Normal (Web)"/>
    <w:basedOn w:val="Normal"/>
    <w:uiPriority w:val="99"/>
    <w:rsid w:val="009A1F4E"/>
    <w:pPr>
      <w:widowControl/>
      <w:spacing w:before="100" w:beforeAutospacing="1" w:after="115" w:line="240" w:lineRule="auto"/>
      <w:ind w:left="0"/>
    </w:pPr>
    <w:rPr>
      <w:snapToGrid/>
      <w:szCs w:val="24"/>
    </w:rPr>
  </w:style>
  <w:style w:type="character" w:customStyle="1" w:styleId="HeaderChar">
    <w:name w:val="Header Char"/>
    <w:link w:val="Header"/>
    <w:rsid w:val="008F2748"/>
    <w:rPr>
      <w:snapToGrid w:val="0"/>
      <w:sz w:val="24"/>
      <w:lang w:val="en-US" w:eastAsia="en-US" w:bidi="ar-SA"/>
    </w:rPr>
  </w:style>
  <w:style w:type="character" w:customStyle="1" w:styleId="BangChar">
    <w:name w:val="Bang Char"/>
    <w:link w:val="Bang"/>
    <w:rsid w:val="008F2748"/>
    <w:rPr>
      <w:sz w:val="18"/>
      <w:lang w:val="en-US" w:eastAsia="en-US" w:bidi="ar-SA"/>
    </w:rPr>
  </w:style>
  <w:style w:type="paragraph" w:customStyle="1" w:styleId="HeadingLv1">
    <w:name w:val="Heading Lv1"/>
    <w:basedOn w:val="Normal"/>
    <w:autoRedefine/>
    <w:rsid w:val="008F2748"/>
    <w:pPr>
      <w:spacing w:before="0"/>
      <w:ind w:left="0"/>
      <w:jc w:val="center"/>
    </w:pPr>
    <w:rPr>
      <w:rFonts w:ascii="Tahoma" w:eastAsia="MS Mincho" w:hAnsi="Tahoma" w:cs="Tahoma"/>
      <w:b/>
      <w:color w:val="6E2500"/>
      <w:sz w:val="18"/>
    </w:rPr>
  </w:style>
  <w:style w:type="paragraph" w:customStyle="1" w:styleId="tvNote">
    <w:name w:val="tvNote"/>
    <w:basedOn w:val="Normal"/>
    <w:link w:val="tvNoteChar"/>
    <w:autoRedefine/>
    <w:rsid w:val="00804531"/>
    <w:pPr>
      <w:widowControl/>
      <w:spacing w:before="0" w:line="240" w:lineRule="auto"/>
      <w:ind w:left="0"/>
    </w:pPr>
    <w:rPr>
      <w:i/>
      <w:iCs/>
      <w:snapToGrid/>
      <w:color w:val="0000FF"/>
      <w:szCs w:val="24"/>
    </w:rPr>
  </w:style>
  <w:style w:type="character" w:customStyle="1" w:styleId="tvNoteChar">
    <w:name w:val="tvNote Char"/>
    <w:link w:val="tvNote"/>
    <w:rsid w:val="00804531"/>
    <w:rPr>
      <w:i/>
      <w:iCs/>
      <w:color w:val="0000FF"/>
      <w:sz w:val="24"/>
      <w:szCs w:val="24"/>
    </w:rPr>
  </w:style>
  <w:style w:type="paragraph" w:customStyle="1" w:styleId="Sothutu-1so">
    <w:name w:val="Sothutu-1so"/>
    <w:basedOn w:val="Normal"/>
    <w:rsid w:val="00804531"/>
    <w:pPr>
      <w:widowControl/>
      <w:numPr>
        <w:numId w:val="11"/>
      </w:numPr>
      <w:spacing w:before="80" w:line="312" w:lineRule="auto"/>
      <w:jc w:val="both"/>
    </w:pPr>
    <w:rPr>
      <w:snapToGrid/>
      <w:szCs w:val="26"/>
    </w:rPr>
  </w:style>
  <w:style w:type="character" w:customStyle="1" w:styleId="WW8Num26z1">
    <w:name w:val="WW8Num26z1"/>
    <w:rsid w:val="0012229E"/>
    <w:rPr>
      <w:rFonts w:ascii="Courier New" w:hAnsi="Courier New" w:cs="Courier New"/>
    </w:rPr>
  </w:style>
  <w:style w:type="character" w:customStyle="1" w:styleId="NormalIndentChar">
    <w:name w:val="Normal Indent Char"/>
    <w:link w:val="NormalIndent"/>
    <w:locked/>
    <w:rsid w:val="000124D0"/>
    <w:rPr>
      <w:b/>
      <w:snapToGrid w:val="0"/>
      <w:sz w:val="24"/>
      <w:szCs w:val="24"/>
    </w:rPr>
  </w:style>
  <w:style w:type="character" w:customStyle="1" w:styleId="Heading5Char">
    <w:name w:val="Heading 5 Char"/>
    <w:link w:val="Heading5"/>
    <w:rsid w:val="00AD2A51"/>
    <w:rPr>
      <w:b/>
      <w:snapToGrid w:val="0"/>
      <w:sz w:val="24"/>
    </w:rPr>
  </w:style>
  <w:style w:type="paragraph" w:styleId="ListParagraph">
    <w:name w:val="List Paragraph"/>
    <w:basedOn w:val="Normal"/>
    <w:uiPriority w:val="34"/>
    <w:qFormat/>
    <w:rsid w:val="00AD2A51"/>
    <w:pPr>
      <w:widowControl/>
      <w:spacing w:before="0" w:after="200"/>
      <w:ind w:left="720"/>
      <w:contextualSpacing/>
    </w:pPr>
    <w:rPr>
      <w:snapToGrid/>
      <w:szCs w:val="22"/>
    </w:rPr>
  </w:style>
  <w:style w:type="character" w:customStyle="1" w:styleId="Heading4Char">
    <w:name w:val="Heading 4 Char"/>
    <w:aliases w:val="h4 Char,h41 Char,h41 + Before:  6 pt Char,Line spacing:  Multiple 1.3 li Char,标题 4 Char Char,heading 4 Char2,ZZZ Char,heading 4 Char Char,标题 4 Char Char Char Char,标题 4 Char Char Char Char Char Char Char Char Char Char,标题 41 Char,ZZZ1 Char"/>
    <w:link w:val="Heading4"/>
    <w:rsid w:val="0001710C"/>
    <w:rPr>
      <w:rFonts w:ascii="Arial" w:hAnsi="Arial"/>
      <w:i/>
      <w:snapToGrid w:val="0"/>
      <w:sz w:val="24"/>
    </w:rPr>
  </w:style>
  <w:style w:type="character" w:customStyle="1" w:styleId="Heading6Char">
    <w:name w:val="Heading 6 Char"/>
    <w:basedOn w:val="DefaultParagraphFont"/>
    <w:link w:val="Heading6"/>
    <w:rsid w:val="008F3B6C"/>
    <w:rPr>
      <w:rFonts w:ascii=".VnTime" w:hAnsi=".VnTime"/>
      <w:b/>
      <w:i/>
      <w:snapToGrid w:val="0"/>
      <w:sz w:val="22"/>
    </w:rPr>
  </w:style>
  <w:style w:type="character" w:customStyle="1" w:styleId="Heading2Char">
    <w:name w:val="Heading 2 Char"/>
    <w:aliases w:val="l2 Char,H2 Char,h21 Char"/>
    <w:basedOn w:val="DefaultParagraphFont"/>
    <w:link w:val="Heading2"/>
    <w:rsid w:val="00C82AC8"/>
    <w:rPr>
      <w:rFonts w:ascii="Arial" w:hAnsi="Arial"/>
      <w:b/>
      <w:snapToGrid w:val="0"/>
      <w:sz w:val="24"/>
    </w:rPr>
  </w:style>
  <w:style w:type="character" w:customStyle="1" w:styleId="Heading1Char">
    <w:name w:val="Heading 1 Char"/>
    <w:aliases w:val="Heading 1(Report Only) Char,Chapter Char,Heading 1(Report Only)1 Char,Chapter1 Char"/>
    <w:basedOn w:val="DefaultParagraphFont"/>
    <w:link w:val="Heading1"/>
    <w:rsid w:val="00C82AC8"/>
    <w:rPr>
      <w:b/>
      <w:snapToGrid w:val="0"/>
      <w:kern w:val="28"/>
      <w:sz w:val="24"/>
    </w:rPr>
  </w:style>
  <w:style w:type="character" w:customStyle="1" w:styleId="Heading7Char">
    <w:name w:val="Heading 7 Char"/>
    <w:basedOn w:val="DefaultParagraphFont"/>
    <w:link w:val="Heading7"/>
    <w:rsid w:val="00C82AC8"/>
    <w:rPr>
      <w:rFonts w:ascii=".VnTimeH" w:hAnsi=".VnTimeH"/>
      <w:b/>
      <w:snapToGrid w:val="0"/>
      <w:color w:val="000000"/>
      <w:sz w:val="18"/>
    </w:rPr>
  </w:style>
  <w:style w:type="character" w:customStyle="1" w:styleId="Heading8Char">
    <w:name w:val="Heading 8 Char"/>
    <w:basedOn w:val="DefaultParagraphFont"/>
    <w:link w:val="Heading8"/>
    <w:rsid w:val="00C82AC8"/>
    <w:rPr>
      <w:rFonts w:ascii=".VnArialH" w:hAnsi=".VnArialH"/>
      <w:b/>
      <w:snapToGrid w:val="0"/>
      <w:sz w:val="24"/>
    </w:rPr>
  </w:style>
  <w:style w:type="character" w:customStyle="1" w:styleId="Heading9Char">
    <w:name w:val="Heading 9 Char"/>
    <w:basedOn w:val="DefaultParagraphFont"/>
    <w:link w:val="Heading9"/>
    <w:rsid w:val="00C82AC8"/>
    <w:rPr>
      <w:rFonts w:ascii=".VnArial" w:hAnsi=".VnArial"/>
      <w:b/>
      <w:snapToGrid w:val="0"/>
      <w:sz w:val="24"/>
    </w:rPr>
  </w:style>
  <w:style w:type="character" w:customStyle="1" w:styleId="BalloonTextChar">
    <w:name w:val="Balloon Text Char"/>
    <w:basedOn w:val="DefaultParagraphFont"/>
    <w:link w:val="BalloonText"/>
    <w:uiPriority w:val="99"/>
    <w:semiHidden/>
    <w:rsid w:val="00C82AC8"/>
    <w:rPr>
      <w:rFonts w:ascii="Tahoma" w:hAnsi="Tahoma" w:cs="Tahoma"/>
      <w:snapToGrid w:val="0"/>
      <w:sz w:val="16"/>
      <w:szCs w:val="16"/>
    </w:rPr>
  </w:style>
  <w:style w:type="character" w:customStyle="1" w:styleId="BodyTextIndentChar">
    <w:name w:val="Body Text Indent Char"/>
    <w:basedOn w:val="DefaultParagraphFont"/>
    <w:link w:val="BodyTextIndent"/>
    <w:rsid w:val="00C82AC8"/>
    <w:rPr>
      <w:rFonts w:ascii="Arial" w:hAnsi="Arial"/>
      <w:snapToGrid w:val="0"/>
      <w:sz w:val="24"/>
    </w:rPr>
  </w:style>
  <w:style w:type="paragraph" w:customStyle="1" w:styleId="GachH-L063">
    <w:name w:val="GachH-L0.63"/>
    <w:basedOn w:val="Normal"/>
    <w:link w:val="GachH-L063Char"/>
    <w:rsid w:val="00C82AC8"/>
    <w:pPr>
      <w:widowControl/>
      <w:numPr>
        <w:numId w:val="14"/>
      </w:numPr>
      <w:spacing w:before="80" w:line="288" w:lineRule="auto"/>
      <w:jc w:val="both"/>
    </w:pPr>
    <w:rPr>
      <w:snapToGrid/>
      <w:szCs w:val="24"/>
    </w:rPr>
  </w:style>
  <w:style w:type="character" w:customStyle="1" w:styleId="GachH-L063Char">
    <w:name w:val="GachH-L0.63 Char"/>
    <w:link w:val="GachH-L063"/>
    <w:rsid w:val="00C82AC8"/>
    <w:rPr>
      <w:sz w:val="24"/>
      <w:szCs w:val="24"/>
    </w:rPr>
  </w:style>
  <w:style w:type="character" w:customStyle="1" w:styleId="FooterChar">
    <w:name w:val="Footer Char"/>
    <w:basedOn w:val="DefaultParagraphFont"/>
    <w:link w:val="Footer"/>
    <w:uiPriority w:val="99"/>
    <w:rsid w:val="00C82AC8"/>
    <w:rPr>
      <w:snapToGrid w:val="0"/>
      <w:sz w:val="24"/>
    </w:rPr>
  </w:style>
  <w:style w:type="character" w:customStyle="1" w:styleId="apple-style-span">
    <w:name w:val="apple-style-span"/>
    <w:basedOn w:val="DefaultParagraphFont"/>
    <w:rsid w:val="00C82AC8"/>
  </w:style>
  <w:style w:type="character" w:customStyle="1" w:styleId="CommentTextChar">
    <w:name w:val="Comment Text Char"/>
    <w:basedOn w:val="DefaultParagraphFont"/>
    <w:link w:val="CommentText"/>
    <w:semiHidden/>
    <w:rsid w:val="00C82AC8"/>
    <w:rPr>
      <w:sz w:val="24"/>
    </w:rPr>
  </w:style>
  <w:style w:type="character" w:customStyle="1" w:styleId="DocumentMapChar">
    <w:name w:val="Document Map Char"/>
    <w:basedOn w:val="DefaultParagraphFont"/>
    <w:link w:val="DocumentMap"/>
    <w:uiPriority w:val="99"/>
    <w:semiHidden/>
    <w:rsid w:val="00C82AC8"/>
    <w:rPr>
      <w:rFonts w:ascii="Tahoma" w:hAnsi="Tahoma" w:cs="Tahoma"/>
      <w:snapToGrid w:val="0"/>
      <w:sz w:val="24"/>
      <w:shd w:val="clear" w:color="auto" w:fill="000080"/>
    </w:rPr>
  </w:style>
  <w:style w:type="paragraph" w:styleId="HTMLPreformatted">
    <w:name w:val="HTML Preformatted"/>
    <w:basedOn w:val="Normal"/>
    <w:link w:val="HTMLPreformattedChar"/>
    <w:uiPriority w:val="99"/>
    <w:unhideWhenUsed/>
    <w:rsid w:val="00C82A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New" w:hAnsi="Courier New" w:cs="Courier New"/>
      <w:snapToGrid/>
      <w:sz w:val="20"/>
    </w:rPr>
  </w:style>
  <w:style w:type="character" w:customStyle="1" w:styleId="HTMLPreformattedChar">
    <w:name w:val="HTML Preformatted Char"/>
    <w:basedOn w:val="DefaultParagraphFont"/>
    <w:link w:val="HTMLPreformatted"/>
    <w:uiPriority w:val="99"/>
    <w:rsid w:val="00C82AC8"/>
    <w:rPr>
      <w:rFonts w:ascii="Courier New" w:hAnsi="Courier New" w:cs="Courier New"/>
    </w:rPr>
  </w:style>
  <w:style w:type="character" w:customStyle="1" w:styleId="z-label">
    <w:name w:val="z-label"/>
    <w:basedOn w:val="DefaultParagraphFont"/>
    <w:rsid w:val="00C82AC8"/>
  </w:style>
  <w:style w:type="character" w:customStyle="1" w:styleId="time">
    <w:name w:val="time"/>
    <w:rsid w:val="001575EE"/>
  </w:style>
  <w:style w:type="paragraph" w:customStyle="1" w:styleId="xl63">
    <w:name w:val="xl63"/>
    <w:basedOn w:val="Normal"/>
    <w:rsid w:val="0080789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snapToGrid/>
      <w:szCs w:val="24"/>
    </w:rPr>
  </w:style>
  <w:style w:type="paragraph" w:customStyle="1" w:styleId="xl64">
    <w:name w:val="xl64"/>
    <w:basedOn w:val="Normal"/>
    <w:rsid w:val="0080789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right"/>
    </w:pPr>
    <w:rPr>
      <w:rFonts w:ascii="Dialog" w:hAnsi="Dialog"/>
      <w:snapToGrid/>
      <w:szCs w:val="24"/>
    </w:rPr>
  </w:style>
  <w:style w:type="paragraph" w:customStyle="1" w:styleId="xl65">
    <w:name w:val="xl65"/>
    <w:basedOn w:val="Normal"/>
    <w:rsid w:val="0080789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snapToGrid/>
      <w:szCs w:val="24"/>
    </w:rPr>
  </w:style>
  <w:style w:type="paragraph" w:customStyle="1" w:styleId="xl66">
    <w:name w:val="xl66"/>
    <w:basedOn w:val="Normal"/>
    <w:rsid w:val="00807894"/>
    <w:pPr>
      <w:widowControl/>
      <w:spacing w:before="100" w:beforeAutospacing="1" w:after="100" w:afterAutospacing="1" w:line="240" w:lineRule="auto"/>
      <w:ind w:left="0"/>
    </w:pPr>
    <w:rPr>
      <w:snapToGrid/>
      <w:szCs w:val="24"/>
    </w:rPr>
  </w:style>
  <w:style w:type="paragraph" w:styleId="Revision">
    <w:name w:val="Revision"/>
    <w:hidden/>
    <w:uiPriority w:val="99"/>
    <w:semiHidden/>
    <w:rsid w:val="00FA3A1B"/>
    <w:rPr>
      <w:snapToGrid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455781">
      <w:bodyDiv w:val="1"/>
      <w:marLeft w:val="0"/>
      <w:marRight w:val="0"/>
      <w:marTop w:val="0"/>
      <w:marBottom w:val="0"/>
      <w:divBdr>
        <w:top w:val="none" w:sz="0" w:space="0" w:color="auto"/>
        <w:left w:val="none" w:sz="0" w:space="0" w:color="auto"/>
        <w:bottom w:val="none" w:sz="0" w:space="0" w:color="auto"/>
        <w:right w:val="none" w:sz="0" w:space="0" w:color="auto"/>
      </w:divBdr>
      <w:divsChild>
        <w:div w:id="102655828">
          <w:marLeft w:val="1166"/>
          <w:marRight w:val="0"/>
          <w:marTop w:val="115"/>
          <w:marBottom w:val="0"/>
          <w:divBdr>
            <w:top w:val="none" w:sz="0" w:space="0" w:color="auto"/>
            <w:left w:val="none" w:sz="0" w:space="0" w:color="auto"/>
            <w:bottom w:val="none" w:sz="0" w:space="0" w:color="auto"/>
            <w:right w:val="none" w:sz="0" w:space="0" w:color="auto"/>
          </w:divBdr>
        </w:div>
        <w:div w:id="1177961403">
          <w:marLeft w:val="1166"/>
          <w:marRight w:val="0"/>
          <w:marTop w:val="115"/>
          <w:marBottom w:val="0"/>
          <w:divBdr>
            <w:top w:val="none" w:sz="0" w:space="0" w:color="auto"/>
            <w:left w:val="none" w:sz="0" w:space="0" w:color="auto"/>
            <w:bottom w:val="none" w:sz="0" w:space="0" w:color="auto"/>
            <w:right w:val="none" w:sz="0" w:space="0" w:color="auto"/>
          </w:divBdr>
        </w:div>
        <w:div w:id="1383990190">
          <w:marLeft w:val="1166"/>
          <w:marRight w:val="0"/>
          <w:marTop w:val="115"/>
          <w:marBottom w:val="0"/>
          <w:divBdr>
            <w:top w:val="none" w:sz="0" w:space="0" w:color="auto"/>
            <w:left w:val="none" w:sz="0" w:space="0" w:color="auto"/>
            <w:bottom w:val="none" w:sz="0" w:space="0" w:color="auto"/>
            <w:right w:val="none" w:sz="0" w:space="0" w:color="auto"/>
          </w:divBdr>
        </w:div>
      </w:divsChild>
    </w:div>
    <w:div w:id="534777135">
      <w:bodyDiv w:val="1"/>
      <w:marLeft w:val="0"/>
      <w:marRight w:val="0"/>
      <w:marTop w:val="0"/>
      <w:marBottom w:val="0"/>
      <w:divBdr>
        <w:top w:val="none" w:sz="0" w:space="0" w:color="auto"/>
        <w:left w:val="none" w:sz="0" w:space="0" w:color="auto"/>
        <w:bottom w:val="none" w:sz="0" w:space="0" w:color="auto"/>
        <w:right w:val="none" w:sz="0" w:space="0" w:color="auto"/>
      </w:divBdr>
    </w:div>
    <w:div w:id="603154215">
      <w:bodyDiv w:val="1"/>
      <w:marLeft w:val="0"/>
      <w:marRight w:val="0"/>
      <w:marTop w:val="0"/>
      <w:marBottom w:val="0"/>
      <w:divBdr>
        <w:top w:val="none" w:sz="0" w:space="0" w:color="auto"/>
        <w:left w:val="none" w:sz="0" w:space="0" w:color="auto"/>
        <w:bottom w:val="none" w:sz="0" w:space="0" w:color="auto"/>
        <w:right w:val="none" w:sz="0" w:space="0" w:color="auto"/>
      </w:divBdr>
    </w:div>
    <w:div w:id="618535474">
      <w:bodyDiv w:val="1"/>
      <w:marLeft w:val="0"/>
      <w:marRight w:val="0"/>
      <w:marTop w:val="0"/>
      <w:marBottom w:val="0"/>
      <w:divBdr>
        <w:top w:val="none" w:sz="0" w:space="0" w:color="auto"/>
        <w:left w:val="none" w:sz="0" w:space="0" w:color="auto"/>
        <w:bottom w:val="none" w:sz="0" w:space="0" w:color="auto"/>
        <w:right w:val="none" w:sz="0" w:space="0" w:color="auto"/>
      </w:divBdr>
    </w:div>
    <w:div w:id="656150008">
      <w:bodyDiv w:val="1"/>
      <w:marLeft w:val="0"/>
      <w:marRight w:val="0"/>
      <w:marTop w:val="0"/>
      <w:marBottom w:val="0"/>
      <w:divBdr>
        <w:top w:val="none" w:sz="0" w:space="0" w:color="auto"/>
        <w:left w:val="none" w:sz="0" w:space="0" w:color="auto"/>
        <w:bottom w:val="none" w:sz="0" w:space="0" w:color="auto"/>
        <w:right w:val="none" w:sz="0" w:space="0" w:color="auto"/>
      </w:divBdr>
    </w:div>
    <w:div w:id="796294071">
      <w:bodyDiv w:val="1"/>
      <w:marLeft w:val="0"/>
      <w:marRight w:val="0"/>
      <w:marTop w:val="0"/>
      <w:marBottom w:val="0"/>
      <w:divBdr>
        <w:top w:val="none" w:sz="0" w:space="0" w:color="auto"/>
        <w:left w:val="none" w:sz="0" w:space="0" w:color="auto"/>
        <w:bottom w:val="none" w:sz="0" w:space="0" w:color="auto"/>
        <w:right w:val="none" w:sz="0" w:space="0" w:color="auto"/>
      </w:divBdr>
    </w:div>
    <w:div w:id="834613975">
      <w:bodyDiv w:val="1"/>
      <w:marLeft w:val="0"/>
      <w:marRight w:val="0"/>
      <w:marTop w:val="0"/>
      <w:marBottom w:val="0"/>
      <w:divBdr>
        <w:top w:val="none" w:sz="0" w:space="0" w:color="auto"/>
        <w:left w:val="none" w:sz="0" w:space="0" w:color="auto"/>
        <w:bottom w:val="none" w:sz="0" w:space="0" w:color="auto"/>
        <w:right w:val="none" w:sz="0" w:space="0" w:color="auto"/>
      </w:divBdr>
    </w:div>
    <w:div w:id="896818007">
      <w:bodyDiv w:val="1"/>
      <w:marLeft w:val="0"/>
      <w:marRight w:val="0"/>
      <w:marTop w:val="0"/>
      <w:marBottom w:val="0"/>
      <w:divBdr>
        <w:top w:val="none" w:sz="0" w:space="0" w:color="auto"/>
        <w:left w:val="none" w:sz="0" w:space="0" w:color="auto"/>
        <w:bottom w:val="none" w:sz="0" w:space="0" w:color="auto"/>
        <w:right w:val="none" w:sz="0" w:space="0" w:color="auto"/>
      </w:divBdr>
    </w:div>
    <w:div w:id="929309677">
      <w:bodyDiv w:val="1"/>
      <w:marLeft w:val="0"/>
      <w:marRight w:val="0"/>
      <w:marTop w:val="0"/>
      <w:marBottom w:val="0"/>
      <w:divBdr>
        <w:top w:val="none" w:sz="0" w:space="0" w:color="auto"/>
        <w:left w:val="none" w:sz="0" w:space="0" w:color="auto"/>
        <w:bottom w:val="none" w:sz="0" w:space="0" w:color="auto"/>
        <w:right w:val="none" w:sz="0" w:space="0" w:color="auto"/>
      </w:divBdr>
    </w:div>
    <w:div w:id="968511516">
      <w:bodyDiv w:val="1"/>
      <w:marLeft w:val="0"/>
      <w:marRight w:val="0"/>
      <w:marTop w:val="0"/>
      <w:marBottom w:val="0"/>
      <w:divBdr>
        <w:top w:val="none" w:sz="0" w:space="0" w:color="auto"/>
        <w:left w:val="none" w:sz="0" w:space="0" w:color="auto"/>
        <w:bottom w:val="none" w:sz="0" w:space="0" w:color="auto"/>
        <w:right w:val="none" w:sz="0" w:space="0" w:color="auto"/>
      </w:divBdr>
    </w:div>
    <w:div w:id="1030377882">
      <w:bodyDiv w:val="1"/>
      <w:marLeft w:val="0"/>
      <w:marRight w:val="0"/>
      <w:marTop w:val="0"/>
      <w:marBottom w:val="0"/>
      <w:divBdr>
        <w:top w:val="none" w:sz="0" w:space="0" w:color="auto"/>
        <w:left w:val="none" w:sz="0" w:space="0" w:color="auto"/>
        <w:bottom w:val="none" w:sz="0" w:space="0" w:color="auto"/>
        <w:right w:val="none" w:sz="0" w:space="0" w:color="auto"/>
      </w:divBdr>
    </w:div>
    <w:div w:id="1061099655">
      <w:bodyDiv w:val="1"/>
      <w:marLeft w:val="0"/>
      <w:marRight w:val="0"/>
      <w:marTop w:val="0"/>
      <w:marBottom w:val="0"/>
      <w:divBdr>
        <w:top w:val="none" w:sz="0" w:space="0" w:color="auto"/>
        <w:left w:val="none" w:sz="0" w:space="0" w:color="auto"/>
        <w:bottom w:val="none" w:sz="0" w:space="0" w:color="auto"/>
        <w:right w:val="none" w:sz="0" w:space="0" w:color="auto"/>
      </w:divBdr>
      <w:divsChild>
        <w:div w:id="97717534">
          <w:marLeft w:val="1166"/>
          <w:marRight w:val="0"/>
          <w:marTop w:val="115"/>
          <w:marBottom w:val="0"/>
          <w:divBdr>
            <w:top w:val="none" w:sz="0" w:space="0" w:color="auto"/>
            <w:left w:val="none" w:sz="0" w:space="0" w:color="auto"/>
            <w:bottom w:val="none" w:sz="0" w:space="0" w:color="auto"/>
            <w:right w:val="none" w:sz="0" w:space="0" w:color="auto"/>
          </w:divBdr>
        </w:div>
        <w:div w:id="654840658">
          <w:marLeft w:val="1166"/>
          <w:marRight w:val="0"/>
          <w:marTop w:val="115"/>
          <w:marBottom w:val="0"/>
          <w:divBdr>
            <w:top w:val="none" w:sz="0" w:space="0" w:color="auto"/>
            <w:left w:val="none" w:sz="0" w:space="0" w:color="auto"/>
            <w:bottom w:val="none" w:sz="0" w:space="0" w:color="auto"/>
            <w:right w:val="none" w:sz="0" w:space="0" w:color="auto"/>
          </w:divBdr>
        </w:div>
        <w:div w:id="758601811">
          <w:marLeft w:val="1166"/>
          <w:marRight w:val="0"/>
          <w:marTop w:val="115"/>
          <w:marBottom w:val="0"/>
          <w:divBdr>
            <w:top w:val="none" w:sz="0" w:space="0" w:color="auto"/>
            <w:left w:val="none" w:sz="0" w:space="0" w:color="auto"/>
            <w:bottom w:val="none" w:sz="0" w:space="0" w:color="auto"/>
            <w:right w:val="none" w:sz="0" w:space="0" w:color="auto"/>
          </w:divBdr>
        </w:div>
      </w:divsChild>
    </w:div>
    <w:div w:id="1095635725">
      <w:bodyDiv w:val="1"/>
      <w:marLeft w:val="0"/>
      <w:marRight w:val="0"/>
      <w:marTop w:val="0"/>
      <w:marBottom w:val="0"/>
      <w:divBdr>
        <w:top w:val="none" w:sz="0" w:space="0" w:color="auto"/>
        <w:left w:val="none" w:sz="0" w:space="0" w:color="auto"/>
        <w:bottom w:val="none" w:sz="0" w:space="0" w:color="auto"/>
        <w:right w:val="none" w:sz="0" w:space="0" w:color="auto"/>
      </w:divBdr>
    </w:div>
    <w:div w:id="1134712761">
      <w:bodyDiv w:val="1"/>
      <w:marLeft w:val="0"/>
      <w:marRight w:val="0"/>
      <w:marTop w:val="0"/>
      <w:marBottom w:val="0"/>
      <w:divBdr>
        <w:top w:val="none" w:sz="0" w:space="0" w:color="auto"/>
        <w:left w:val="none" w:sz="0" w:space="0" w:color="auto"/>
        <w:bottom w:val="none" w:sz="0" w:space="0" w:color="auto"/>
        <w:right w:val="none" w:sz="0" w:space="0" w:color="auto"/>
      </w:divBdr>
    </w:div>
    <w:div w:id="1185706658">
      <w:bodyDiv w:val="1"/>
      <w:marLeft w:val="0"/>
      <w:marRight w:val="0"/>
      <w:marTop w:val="0"/>
      <w:marBottom w:val="0"/>
      <w:divBdr>
        <w:top w:val="none" w:sz="0" w:space="0" w:color="auto"/>
        <w:left w:val="none" w:sz="0" w:space="0" w:color="auto"/>
        <w:bottom w:val="none" w:sz="0" w:space="0" w:color="auto"/>
        <w:right w:val="none" w:sz="0" w:space="0" w:color="auto"/>
      </w:divBdr>
    </w:div>
    <w:div w:id="1300575700">
      <w:bodyDiv w:val="1"/>
      <w:marLeft w:val="0"/>
      <w:marRight w:val="0"/>
      <w:marTop w:val="0"/>
      <w:marBottom w:val="0"/>
      <w:divBdr>
        <w:top w:val="none" w:sz="0" w:space="0" w:color="auto"/>
        <w:left w:val="none" w:sz="0" w:space="0" w:color="auto"/>
        <w:bottom w:val="none" w:sz="0" w:space="0" w:color="auto"/>
        <w:right w:val="none" w:sz="0" w:space="0" w:color="auto"/>
      </w:divBdr>
    </w:div>
    <w:div w:id="1355111744">
      <w:bodyDiv w:val="1"/>
      <w:marLeft w:val="0"/>
      <w:marRight w:val="0"/>
      <w:marTop w:val="0"/>
      <w:marBottom w:val="0"/>
      <w:divBdr>
        <w:top w:val="none" w:sz="0" w:space="0" w:color="auto"/>
        <w:left w:val="none" w:sz="0" w:space="0" w:color="auto"/>
        <w:bottom w:val="none" w:sz="0" w:space="0" w:color="auto"/>
        <w:right w:val="none" w:sz="0" w:space="0" w:color="auto"/>
      </w:divBdr>
      <w:divsChild>
        <w:div w:id="1384715281">
          <w:marLeft w:val="1166"/>
          <w:marRight w:val="0"/>
          <w:marTop w:val="115"/>
          <w:marBottom w:val="0"/>
          <w:divBdr>
            <w:top w:val="none" w:sz="0" w:space="0" w:color="auto"/>
            <w:left w:val="none" w:sz="0" w:space="0" w:color="auto"/>
            <w:bottom w:val="none" w:sz="0" w:space="0" w:color="auto"/>
            <w:right w:val="none" w:sz="0" w:space="0" w:color="auto"/>
          </w:divBdr>
        </w:div>
        <w:div w:id="1640961985">
          <w:marLeft w:val="1166"/>
          <w:marRight w:val="0"/>
          <w:marTop w:val="115"/>
          <w:marBottom w:val="0"/>
          <w:divBdr>
            <w:top w:val="none" w:sz="0" w:space="0" w:color="auto"/>
            <w:left w:val="none" w:sz="0" w:space="0" w:color="auto"/>
            <w:bottom w:val="none" w:sz="0" w:space="0" w:color="auto"/>
            <w:right w:val="none" w:sz="0" w:space="0" w:color="auto"/>
          </w:divBdr>
        </w:div>
        <w:div w:id="1668710328">
          <w:marLeft w:val="1166"/>
          <w:marRight w:val="0"/>
          <w:marTop w:val="115"/>
          <w:marBottom w:val="0"/>
          <w:divBdr>
            <w:top w:val="none" w:sz="0" w:space="0" w:color="auto"/>
            <w:left w:val="none" w:sz="0" w:space="0" w:color="auto"/>
            <w:bottom w:val="none" w:sz="0" w:space="0" w:color="auto"/>
            <w:right w:val="none" w:sz="0" w:space="0" w:color="auto"/>
          </w:divBdr>
        </w:div>
      </w:divsChild>
    </w:div>
    <w:div w:id="1443302965">
      <w:bodyDiv w:val="1"/>
      <w:marLeft w:val="0"/>
      <w:marRight w:val="0"/>
      <w:marTop w:val="0"/>
      <w:marBottom w:val="0"/>
      <w:divBdr>
        <w:top w:val="none" w:sz="0" w:space="0" w:color="auto"/>
        <w:left w:val="none" w:sz="0" w:space="0" w:color="auto"/>
        <w:bottom w:val="none" w:sz="0" w:space="0" w:color="auto"/>
        <w:right w:val="none" w:sz="0" w:space="0" w:color="auto"/>
      </w:divBdr>
    </w:div>
    <w:div w:id="1465931853">
      <w:bodyDiv w:val="1"/>
      <w:marLeft w:val="0"/>
      <w:marRight w:val="0"/>
      <w:marTop w:val="0"/>
      <w:marBottom w:val="0"/>
      <w:divBdr>
        <w:top w:val="none" w:sz="0" w:space="0" w:color="auto"/>
        <w:left w:val="none" w:sz="0" w:space="0" w:color="auto"/>
        <w:bottom w:val="none" w:sz="0" w:space="0" w:color="auto"/>
        <w:right w:val="none" w:sz="0" w:space="0" w:color="auto"/>
      </w:divBdr>
    </w:div>
    <w:div w:id="1651207321">
      <w:bodyDiv w:val="1"/>
      <w:marLeft w:val="0"/>
      <w:marRight w:val="0"/>
      <w:marTop w:val="0"/>
      <w:marBottom w:val="0"/>
      <w:divBdr>
        <w:top w:val="none" w:sz="0" w:space="0" w:color="auto"/>
        <w:left w:val="none" w:sz="0" w:space="0" w:color="auto"/>
        <w:bottom w:val="none" w:sz="0" w:space="0" w:color="auto"/>
        <w:right w:val="none" w:sz="0" w:space="0" w:color="auto"/>
      </w:divBdr>
    </w:div>
    <w:div w:id="1822454368">
      <w:bodyDiv w:val="1"/>
      <w:marLeft w:val="0"/>
      <w:marRight w:val="0"/>
      <w:marTop w:val="0"/>
      <w:marBottom w:val="0"/>
      <w:divBdr>
        <w:top w:val="none" w:sz="0" w:space="0" w:color="auto"/>
        <w:left w:val="none" w:sz="0" w:space="0" w:color="auto"/>
        <w:bottom w:val="none" w:sz="0" w:space="0" w:color="auto"/>
        <w:right w:val="none" w:sz="0" w:space="0" w:color="auto"/>
      </w:divBdr>
    </w:div>
    <w:div w:id="1904944657">
      <w:bodyDiv w:val="1"/>
      <w:marLeft w:val="0"/>
      <w:marRight w:val="0"/>
      <w:marTop w:val="0"/>
      <w:marBottom w:val="0"/>
      <w:divBdr>
        <w:top w:val="none" w:sz="0" w:space="0" w:color="auto"/>
        <w:left w:val="none" w:sz="0" w:space="0" w:color="auto"/>
        <w:bottom w:val="none" w:sz="0" w:space="0" w:color="auto"/>
        <w:right w:val="none" w:sz="0" w:space="0" w:color="auto"/>
      </w:divBdr>
      <w:divsChild>
        <w:div w:id="11302718">
          <w:marLeft w:val="1166"/>
          <w:marRight w:val="0"/>
          <w:marTop w:val="115"/>
          <w:marBottom w:val="0"/>
          <w:divBdr>
            <w:top w:val="none" w:sz="0" w:space="0" w:color="auto"/>
            <w:left w:val="none" w:sz="0" w:space="0" w:color="auto"/>
            <w:bottom w:val="none" w:sz="0" w:space="0" w:color="auto"/>
            <w:right w:val="none" w:sz="0" w:space="0" w:color="auto"/>
          </w:divBdr>
        </w:div>
        <w:div w:id="88357017">
          <w:marLeft w:val="1800"/>
          <w:marRight w:val="0"/>
          <w:marTop w:val="115"/>
          <w:marBottom w:val="0"/>
          <w:divBdr>
            <w:top w:val="none" w:sz="0" w:space="0" w:color="auto"/>
            <w:left w:val="none" w:sz="0" w:space="0" w:color="auto"/>
            <w:bottom w:val="none" w:sz="0" w:space="0" w:color="auto"/>
            <w:right w:val="none" w:sz="0" w:space="0" w:color="auto"/>
          </w:divBdr>
        </w:div>
        <w:div w:id="234896157">
          <w:marLeft w:val="1166"/>
          <w:marRight w:val="0"/>
          <w:marTop w:val="115"/>
          <w:marBottom w:val="0"/>
          <w:divBdr>
            <w:top w:val="none" w:sz="0" w:space="0" w:color="auto"/>
            <w:left w:val="none" w:sz="0" w:space="0" w:color="auto"/>
            <w:bottom w:val="none" w:sz="0" w:space="0" w:color="auto"/>
            <w:right w:val="none" w:sz="0" w:space="0" w:color="auto"/>
          </w:divBdr>
        </w:div>
        <w:div w:id="992835034">
          <w:marLeft w:val="1166"/>
          <w:marRight w:val="0"/>
          <w:marTop w:val="115"/>
          <w:marBottom w:val="0"/>
          <w:divBdr>
            <w:top w:val="none" w:sz="0" w:space="0" w:color="auto"/>
            <w:left w:val="none" w:sz="0" w:space="0" w:color="auto"/>
            <w:bottom w:val="none" w:sz="0" w:space="0" w:color="auto"/>
            <w:right w:val="none" w:sz="0" w:space="0" w:color="auto"/>
          </w:divBdr>
        </w:div>
        <w:div w:id="1275871303">
          <w:marLeft w:val="1800"/>
          <w:marRight w:val="0"/>
          <w:marTop w:val="115"/>
          <w:marBottom w:val="0"/>
          <w:divBdr>
            <w:top w:val="none" w:sz="0" w:space="0" w:color="auto"/>
            <w:left w:val="none" w:sz="0" w:space="0" w:color="auto"/>
            <w:bottom w:val="none" w:sz="0" w:space="0" w:color="auto"/>
            <w:right w:val="none" w:sz="0" w:space="0" w:color="auto"/>
          </w:divBdr>
        </w:div>
        <w:div w:id="1732726740">
          <w:marLeft w:val="1166"/>
          <w:marRight w:val="0"/>
          <w:marTop w:val="115"/>
          <w:marBottom w:val="0"/>
          <w:divBdr>
            <w:top w:val="none" w:sz="0" w:space="0" w:color="auto"/>
            <w:left w:val="none" w:sz="0" w:space="0" w:color="auto"/>
            <w:bottom w:val="none" w:sz="0" w:space="0" w:color="auto"/>
            <w:right w:val="none" w:sz="0" w:space="0" w:color="auto"/>
          </w:divBdr>
        </w:div>
        <w:div w:id="1912038806">
          <w:marLeft w:val="1800"/>
          <w:marRight w:val="0"/>
          <w:marTop w:val="115"/>
          <w:marBottom w:val="0"/>
          <w:divBdr>
            <w:top w:val="none" w:sz="0" w:space="0" w:color="auto"/>
            <w:left w:val="none" w:sz="0" w:space="0" w:color="auto"/>
            <w:bottom w:val="none" w:sz="0" w:space="0" w:color="auto"/>
            <w:right w:val="none" w:sz="0" w:space="0" w:color="auto"/>
          </w:divBdr>
        </w:div>
        <w:div w:id="2093895075">
          <w:marLeft w:val="1800"/>
          <w:marRight w:val="0"/>
          <w:marTop w:val="115"/>
          <w:marBottom w:val="0"/>
          <w:divBdr>
            <w:top w:val="none" w:sz="0" w:space="0" w:color="auto"/>
            <w:left w:val="none" w:sz="0" w:space="0" w:color="auto"/>
            <w:bottom w:val="none" w:sz="0" w:space="0" w:color="auto"/>
            <w:right w:val="none" w:sz="0" w:space="0" w:color="auto"/>
          </w:divBdr>
        </w:div>
      </w:divsChild>
    </w:div>
    <w:div w:id="1990135449">
      <w:bodyDiv w:val="1"/>
      <w:marLeft w:val="0"/>
      <w:marRight w:val="0"/>
      <w:marTop w:val="0"/>
      <w:marBottom w:val="0"/>
      <w:divBdr>
        <w:top w:val="none" w:sz="0" w:space="0" w:color="auto"/>
        <w:left w:val="none" w:sz="0" w:space="0" w:color="auto"/>
        <w:bottom w:val="none" w:sz="0" w:space="0" w:color="auto"/>
        <w:right w:val="none" w:sz="0" w:space="0" w:color="auto"/>
      </w:divBdr>
    </w:div>
    <w:div w:id="2020808368">
      <w:bodyDiv w:val="1"/>
      <w:marLeft w:val="0"/>
      <w:marRight w:val="0"/>
      <w:marTop w:val="0"/>
      <w:marBottom w:val="0"/>
      <w:divBdr>
        <w:top w:val="none" w:sz="0" w:space="0" w:color="auto"/>
        <w:left w:val="none" w:sz="0" w:space="0" w:color="auto"/>
        <w:bottom w:val="none" w:sz="0" w:space="0" w:color="auto"/>
        <w:right w:val="none" w:sz="0" w:space="0" w:color="auto"/>
      </w:divBdr>
    </w:div>
    <w:div w:id="208614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BTC-QLNS%20-%20Tai%20lieu%20phan%20tich%20yeu%20cau%20he%20thong%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489FE-FFD4-4FD3-BCD5-F153EB0DF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BTC-QLNS - Tai lieu phan tich yeu cau he thong V1.0</Template>
  <TotalTime>100</TotalTime>
  <Pages>19</Pages>
  <Words>887</Words>
  <Characters>5057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CharactersWithSpaces>
  <SharedDoc>false</SharedDoc>
  <HLinks>
    <vt:vector size="192" baseType="variant">
      <vt:variant>
        <vt:i4>1310771</vt:i4>
      </vt:variant>
      <vt:variant>
        <vt:i4>188</vt:i4>
      </vt:variant>
      <vt:variant>
        <vt:i4>0</vt:i4>
      </vt:variant>
      <vt:variant>
        <vt:i4>5</vt:i4>
      </vt:variant>
      <vt:variant>
        <vt:lpwstr/>
      </vt:variant>
      <vt:variant>
        <vt:lpwstr>_Toc337114653</vt:lpwstr>
      </vt:variant>
      <vt:variant>
        <vt:i4>1310771</vt:i4>
      </vt:variant>
      <vt:variant>
        <vt:i4>182</vt:i4>
      </vt:variant>
      <vt:variant>
        <vt:i4>0</vt:i4>
      </vt:variant>
      <vt:variant>
        <vt:i4>5</vt:i4>
      </vt:variant>
      <vt:variant>
        <vt:lpwstr/>
      </vt:variant>
      <vt:variant>
        <vt:lpwstr>_Toc337114652</vt:lpwstr>
      </vt:variant>
      <vt:variant>
        <vt:i4>1310771</vt:i4>
      </vt:variant>
      <vt:variant>
        <vt:i4>176</vt:i4>
      </vt:variant>
      <vt:variant>
        <vt:i4>0</vt:i4>
      </vt:variant>
      <vt:variant>
        <vt:i4>5</vt:i4>
      </vt:variant>
      <vt:variant>
        <vt:lpwstr/>
      </vt:variant>
      <vt:variant>
        <vt:lpwstr>_Toc337114651</vt:lpwstr>
      </vt:variant>
      <vt:variant>
        <vt:i4>1310771</vt:i4>
      </vt:variant>
      <vt:variant>
        <vt:i4>170</vt:i4>
      </vt:variant>
      <vt:variant>
        <vt:i4>0</vt:i4>
      </vt:variant>
      <vt:variant>
        <vt:i4>5</vt:i4>
      </vt:variant>
      <vt:variant>
        <vt:lpwstr/>
      </vt:variant>
      <vt:variant>
        <vt:lpwstr>_Toc337114650</vt:lpwstr>
      </vt:variant>
      <vt:variant>
        <vt:i4>1376307</vt:i4>
      </vt:variant>
      <vt:variant>
        <vt:i4>164</vt:i4>
      </vt:variant>
      <vt:variant>
        <vt:i4>0</vt:i4>
      </vt:variant>
      <vt:variant>
        <vt:i4>5</vt:i4>
      </vt:variant>
      <vt:variant>
        <vt:lpwstr/>
      </vt:variant>
      <vt:variant>
        <vt:lpwstr>_Toc337114649</vt:lpwstr>
      </vt:variant>
      <vt:variant>
        <vt:i4>1376307</vt:i4>
      </vt:variant>
      <vt:variant>
        <vt:i4>158</vt:i4>
      </vt:variant>
      <vt:variant>
        <vt:i4>0</vt:i4>
      </vt:variant>
      <vt:variant>
        <vt:i4>5</vt:i4>
      </vt:variant>
      <vt:variant>
        <vt:lpwstr/>
      </vt:variant>
      <vt:variant>
        <vt:lpwstr>_Toc337114648</vt:lpwstr>
      </vt:variant>
      <vt:variant>
        <vt:i4>1376307</vt:i4>
      </vt:variant>
      <vt:variant>
        <vt:i4>152</vt:i4>
      </vt:variant>
      <vt:variant>
        <vt:i4>0</vt:i4>
      </vt:variant>
      <vt:variant>
        <vt:i4>5</vt:i4>
      </vt:variant>
      <vt:variant>
        <vt:lpwstr/>
      </vt:variant>
      <vt:variant>
        <vt:lpwstr>_Toc337114647</vt:lpwstr>
      </vt:variant>
      <vt:variant>
        <vt:i4>1376307</vt:i4>
      </vt:variant>
      <vt:variant>
        <vt:i4>146</vt:i4>
      </vt:variant>
      <vt:variant>
        <vt:i4>0</vt:i4>
      </vt:variant>
      <vt:variant>
        <vt:i4>5</vt:i4>
      </vt:variant>
      <vt:variant>
        <vt:lpwstr/>
      </vt:variant>
      <vt:variant>
        <vt:lpwstr>_Toc337114646</vt:lpwstr>
      </vt:variant>
      <vt:variant>
        <vt:i4>1376307</vt:i4>
      </vt:variant>
      <vt:variant>
        <vt:i4>140</vt:i4>
      </vt:variant>
      <vt:variant>
        <vt:i4>0</vt:i4>
      </vt:variant>
      <vt:variant>
        <vt:i4>5</vt:i4>
      </vt:variant>
      <vt:variant>
        <vt:lpwstr/>
      </vt:variant>
      <vt:variant>
        <vt:lpwstr>_Toc337114645</vt:lpwstr>
      </vt:variant>
      <vt:variant>
        <vt:i4>1376307</vt:i4>
      </vt:variant>
      <vt:variant>
        <vt:i4>134</vt:i4>
      </vt:variant>
      <vt:variant>
        <vt:i4>0</vt:i4>
      </vt:variant>
      <vt:variant>
        <vt:i4>5</vt:i4>
      </vt:variant>
      <vt:variant>
        <vt:lpwstr/>
      </vt:variant>
      <vt:variant>
        <vt:lpwstr>_Toc337114644</vt:lpwstr>
      </vt:variant>
      <vt:variant>
        <vt:i4>1376307</vt:i4>
      </vt:variant>
      <vt:variant>
        <vt:i4>128</vt:i4>
      </vt:variant>
      <vt:variant>
        <vt:i4>0</vt:i4>
      </vt:variant>
      <vt:variant>
        <vt:i4>5</vt:i4>
      </vt:variant>
      <vt:variant>
        <vt:lpwstr/>
      </vt:variant>
      <vt:variant>
        <vt:lpwstr>_Toc337114643</vt:lpwstr>
      </vt:variant>
      <vt:variant>
        <vt:i4>1376307</vt:i4>
      </vt:variant>
      <vt:variant>
        <vt:i4>122</vt:i4>
      </vt:variant>
      <vt:variant>
        <vt:i4>0</vt:i4>
      </vt:variant>
      <vt:variant>
        <vt:i4>5</vt:i4>
      </vt:variant>
      <vt:variant>
        <vt:lpwstr/>
      </vt:variant>
      <vt:variant>
        <vt:lpwstr>_Toc337114642</vt:lpwstr>
      </vt:variant>
      <vt:variant>
        <vt:i4>1376307</vt:i4>
      </vt:variant>
      <vt:variant>
        <vt:i4>116</vt:i4>
      </vt:variant>
      <vt:variant>
        <vt:i4>0</vt:i4>
      </vt:variant>
      <vt:variant>
        <vt:i4>5</vt:i4>
      </vt:variant>
      <vt:variant>
        <vt:lpwstr/>
      </vt:variant>
      <vt:variant>
        <vt:lpwstr>_Toc337114641</vt:lpwstr>
      </vt:variant>
      <vt:variant>
        <vt:i4>1376307</vt:i4>
      </vt:variant>
      <vt:variant>
        <vt:i4>110</vt:i4>
      </vt:variant>
      <vt:variant>
        <vt:i4>0</vt:i4>
      </vt:variant>
      <vt:variant>
        <vt:i4>5</vt:i4>
      </vt:variant>
      <vt:variant>
        <vt:lpwstr/>
      </vt:variant>
      <vt:variant>
        <vt:lpwstr>_Toc337114640</vt:lpwstr>
      </vt:variant>
      <vt:variant>
        <vt:i4>1179699</vt:i4>
      </vt:variant>
      <vt:variant>
        <vt:i4>104</vt:i4>
      </vt:variant>
      <vt:variant>
        <vt:i4>0</vt:i4>
      </vt:variant>
      <vt:variant>
        <vt:i4>5</vt:i4>
      </vt:variant>
      <vt:variant>
        <vt:lpwstr/>
      </vt:variant>
      <vt:variant>
        <vt:lpwstr>_Toc337114639</vt:lpwstr>
      </vt:variant>
      <vt:variant>
        <vt:i4>1179699</vt:i4>
      </vt:variant>
      <vt:variant>
        <vt:i4>98</vt:i4>
      </vt:variant>
      <vt:variant>
        <vt:i4>0</vt:i4>
      </vt:variant>
      <vt:variant>
        <vt:i4>5</vt:i4>
      </vt:variant>
      <vt:variant>
        <vt:lpwstr/>
      </vt:variant>
      <vt:variant>
        <vt:lpwstr>_Toc337114638</vt:lpwstr>
      </vt:variant>
      <vt:variant>
        <vt:i4>1179699</vt:i4>
      </vt:variant>
      <vt:variant>
        <vt:i4>92</vt:i4>
      </vt:variant>
      <vt:variant>
        <vt:i4>0</vt:i4>
      </vt:variant>
      <vt:variant>
        <vt:i4>5</vt:i4>
      </vt:variant>
      <vt:variant>
        <vt:lpwstr/>
      </vt:variant>
      <vt:variant>
        <vt:lpwstr>_Toc337114637</vt:lpwstr>
      </vt:variant>
      <vt:variant>
        <vt:i4>1179699</vt:i4>
      </vt:variant>
      <vt:variant>
        <vt:i4>86</vt:i4>
      </vt:variant>
      <vt:variant>
        <vt:i4>0</vt:i4>
      </vt:variant>
      <vt:variant>
        <vt:i4>5</vt:i4>
      </vt:variant>
      <vt:variant>
        <vt:lpwstr/>
      </vt:variant>
      <vt:variant>
        <vt:lpwstr>_Toc337114636</vt:lpwstr>
      </vt:variant>
      <vt:variant>
        <vt:i4>1179699</vt:i4>
      </vt:variant>
      <vt:variant>
        <vt:i4>80</vt:i4>
      </vt:variant>
      <vt:variant>
        <vt:i4>0</vt:i4>
      </vt:variant>
      <vt:variant>
        <vt:i4>5</vt:i4>
      </vt:variant>
      <vt:variant>
        <vt:lpwstr/>
      </vt:variant>
      <vt:variant>
        <vt:lpwstr>_Toc337114635</vt:lpwstr>
      </vt:variant>
      <vt:variant>
        <vt:i4>1179699</vt:i4>
      </vt:variant>
      <vt:variant>
        <vt:i4>74</vt:i4>
      </vt:variant>
      <vt:variant>
        <vt:i4>0</vt:i4>
      </vt:variant>
      <vt:variant>
        <vt:i4>5</vt:i4>
      </vt:variant>
      <vt:variant>
        <vt:lpwstr/>
      </vt:variant>
      <vt:variant>
        <vt:lpwstr>_Toc337114634</vt:lpwstr>
      </vt:variant>
      <vt:variant>
        <vt:i4>1179699</vt:i4>
      </vt:variant>
      <vt:variant>
        <vt:i4>68</vt:i4>
      </vt:variant>
      <vt:variant>
        <vt:i4>0</vt:i4>
      </vt:variant>
      <vt:variant>
        <vt:i4>5</vt:i4>
      </vt:variant>
      <vt:variant>
        <vt:lpwstr/>
      </vt:variant>
      <vt:variant>
        <vt:lpwstr>_Toc337114633</vt:lpwstr>
      </vt:variant>
      <vt:variant>
        <vt:i4>1179699</vt:i4>
      </vt:variant>
      <vt:variant>
        <vt:i4>62</vt:i4>
      </vt:variant>
      <vt:variant>
        <vt:i4>0</vt:i4>
      </vt:variant>
      <vt:variant>
        <vt:i4>5</vt:i4>
      </vt:variant>
      <vt:variant>
        <vt:lpwstr/>
      </vt:variant>
      <vt:variant>
        <vt:lpwstr>_Toc337114632</vt:lpwstr>
      </vt:variant>
      <vt:variant>
        <vt:i4>1179699</vt:i4>
      </vt:variant>
      <vt:variant>
        <vt:i4>56</vt:i4>
      </vt:variant>
      <vt:variant>
        <vt:i4>0</vt:i4>
      </vt:variant>
      <vt:variant>
        <vt:i4>5</vt:i4>
      </vt:variant>
      <vt:variant>
        <vt:lpwstr/>
      </vt:variant>
      <vt:variant>
        <vt:lpwstr>_Toc337114631</vt:lpwstr>
      </vt:variant>
      <vt:variant>
        <vt:i4>1179699</vt:i4>
      </vt:variant>
      <vt:variant>
        <vt:i4>50</vt:i4>
      </vt:variant>
      <vt:variant>
        <vt:i4>0</vt:i4>
      </vt:variant>
      <vt:variant>
        <vt:i4>5</vt:i4>
      </vt:variant>
      <vt:variant>
        <vt:lpwstr/>
      </vt:variant>
      <vt:variant>
        <vt:lpwstr>_Toc337114630</vt:lpwstr>
      </vt:variant>
      <vt:variant>
        <vt:i4>1245235</vt:i4>
      </vt:variant>
      <vt:variant>
        <vt:i4>44</vt:i4>
      </vt:variant>
      <vt:variant>
        <vt:i4>0</vt:i4>
      </vt:variant>
      <vt:variant>
        <vt:i4>5</vt:i4>
      </vt:variant>
      <vt:variant>
        <vt:lpwstr/>
      </vt:variant>
      <vt:variant>
        <vt:lpwstr>_Toc337114629</vt:lpwstr>
      </vt:variant>
      <vt:variant>
        <vt:i4>1245235</vt:i4>
      </vt:variant>
      <vt:variant>
        <vt:i4>38</vt:i4>
      </vt:variant>
      <vt:variant>
        <vt:i4>0</vt:i4>
      </vt:variant>
      <vt:variant>
        <vt:i4>5</vt:i4>
      </vt:variant>
      <vt:variant>
        <vt:lpwstr/>
      </vt:variant>
      <vt:variant>
        <vt:lpwstr>_Toc337114628</vt:lpwstr>
      </vt:variant>
      <vt:variant>
        <vt:i4>1245235</vt:i4>
      </vt:variant>
      <vt:variant>
        <vt:i4>32</vt:i4>
      </vt:variant>
      <vt:variant>
        <vt:i4>0</vt:i4>
      </vt:variant>
      <vt:variant>
        <vt:i4>5</vt:i4>
      </vt:variant>
      <vt:variant>
        <vt:lpwstr/>
      </vt:variant>
      <vt:variant>
        <vt:lpwstr>_Toc337114627</vt:lpwstr>
      </vt:variant>
      <vt:variant>
        <vt:i4>1245235</vt:i4>
      </vt:variant>
      <vt:variant>
        <vt:i4>26</vt:i4>
      </vt:variant>
      <vt:variant>
        <vt:i4>0</vt:i4>
      </vt:variant>
      <vt:variant>
        <vt:i4>5</vt:i4>
      </vt:variant>
      <vt:variant>
        <vt:lpwstr/>
      </vt:variant>
      <vt:variant>
        <vt:lpwstr>_Toc337114626</vt:lpwstr>
      </vt:variant>
      <vt:variant>
        <vt:i4>1245235</vt:i4>
      </vt:variant>
      <vt:variant>
        <vt:i4>20</vt:i4>
      </vt:variant>
      <vt:variant>
        <vt:i4>0</vt:i4>
      </vt:variant>
      <vt:variant>
        <vt:i4>5</vt:i4>
      </vt:variant>
      <vt:variant>
        <vt:lpwstr/>
      </vt:variant>
      <vt:variant>
        <vt:lpwstr>_Toc337114625</vt:lpwstr>
      </vt:variant>
      <vt:variant>
        <vt:i4>1245235</vt:i4>
      </vt:variant>
      <vt:variant>
        <vt:i4>14</vt:i4>
      </vt:variant>
      <vt:variant>
        <vt:i4>0</vt:i4>
      </vt:variant>
      <vt:variant>
        <vt:i4>5</vt:i4>
      </vt:variant>
      <vt:variant>
        <vt:lpwstr/>
      </vt:variant>
      <vt:variant>
        <vt:lpwstr>_Toc337114624</vt:lpwstr>
      </vt:variant>
      <vt:variant>
        <vt:i4>1245235</vt:i4>
      </vt:variant>
      <vt:variant>
        <vt:i4>8</vt:i4>
      </vt:variant>
      <vt:variant>
        <vt:i4>0</vt:i4>
      </vt:variant>
      <vt:variant>
        <vt:i4>5</vt:i4>
      </vt:variant>
      <vt:variant>
        <vt:lpwstr/>
      </vt:variant>
      <vt:variant>
        <vt:lpwstr>_Toc337114623</vt:lpwstr>
      </vt:variant>
      <vt:variant>
        <vt:i4>1245235</vt:i4>
      </vt:variant>
      <vt:variant>
        <vt:i4>2</vt:i4>
      </vt:variant>
      <vt:variant>
        <vt:i4>0</vt:i4>
      </vt:variant>
      <vt:variant>
        <vt:i4>5</vt:i4>
      </vt:variant>
      <vt:variant>
        <vt:lpwstr/>
      </vt:variant>
      <vt:variant>
        <vt:lpwstr>_Toc337114622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maint</dc:creator>
  <cp:lastModifiedBy>ASUS</cp:lastModifiedBy>
  <cp:revision>42</cp:revision>
  <cp:lastPrinted>2013-03-08T08:32:00Z</cp:lastPrinted>
  <dcterms:created xsi:type="dcterms:W3CDTF">2019-08-15T02:13:00Z</dcterms:created>
  <dcterms:modified xsi:type="dcterms:W3CDTF">2019-10-12T01:54:00Z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BMPSD">
    <vt:lpwstr>M</vt:lpwstr>
  </property>
  <property fmtid="{D5CDD505-2E9C-101B-9397-08002B2CF9AE}" pid="3" name="Save">
    <vt:lpwstr>VTIS\dungcs</vt:lpwstr>
  </property>
  <property fmtid="{D5CDD505-2E9C-101B-9397-08002B2CF9AE}" pid="4" name="VBMF">
    <vt:lpwstr>hunglm11@viettel.com.vnNhungNT16@viettel.com.vnHoangNV21@viettel.com.vnhanhttm@viettel.com.vnanhquan@viettel.com.vnkhainq@viettel.com.vntuancx@viettel.com.vn</vt:lpwstr>
  </property>
</Properties>
</file>